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7601" w:rsidRPr="009D3D01" w:rsidRDefault="001D7601" w:rsidP="00A21CBE">
      <w:pPr>
        <w:widowControl w:val="0"/>
        <w:autoSpaceDE w:val="0"/>
        <w:autoSpaceDN w:val="0"/>
        <w:adjustRightInd w:val="0"/>
        <w:spacing w:before="39"/>
        <w:ind w:right="-2"/>
        <w:jc w:val="center"/>
        <w:rPr>
          <w:rFonts w:cs="Arial"/>
          <w:sz w:val="15"/>
          <w:szCs w:val="15"/>
        </w:rPr>
      </w:pPr>
      <w:r w:rsidRPr="009D3D01">
        <w:rPr>
          <w:rFonts w:cs="Arial"/>
          <w:b/>
          <w:bCs/>
          <w:spacing w:val="1"/>
          <w:sz w:val="40"/>
          <w:szCs w:val="40"/>
        </w:rPr>
        <w:t>B</w:t>
      </w:r>
      <w:r w:rsidRPr="009D3D01">
        <w:rPr>
          <w:rFonts w:cs="Arial"/>
          <w:b/>
          <w:bCs/>
          <w:spacing w:val="-1"/>
          <w:sz w:val="40"/>
          <w:szCs w:val="40"/>
        </w:rPr>
        <w:t>AC</w:t>
      </w:r>
      <w:r w:rsidRPr="009D3D01">
        <w:rPr>
          <w:rFonts w:cs="Arial"/>
          <w:b/>
          <w:bCs/>
          <w:spacing w:val="1"/>
          <w:sz w:val="40"/>
          <w:szCs w:val="40"/>
        </w:rPr>
        <w:t>CA</w:t>
      </w:r>
      <w:r w:rsidRPr="009D3D01">
        <w:rPr>
          <w:rFonts w:cs="Arial"/>
          <w:b/>
          <w:bCs/>
          <w:spacing w:val="-2"/>
          <w:sz w:val="40"/>
          <w:szCs w:val="40"/>
        </w:rPr>
        <w:t>L</w:t>
      </w:r>
      <w:r w:rsidRPr="009D3D01">
        <w:rPr>
          <w:rFonts w:cs="Arial"/>
          <w:b/>
          <w:bCs/>
          <w:spacing w:val="-1"/>
          <w:sz w:val="40"/>
          <w:szCs w:val="40"/>
        </w:rPr>
        <w:t>AU</w:t>
      </w:r>
      <w:r w:rsidRPr="009D3D01">
        <w:rPr>
          <w:rFonts w:cs="Arial"/>
          <w:b/>
          <w:bCs/>
          <w:spacing w:val="1"/>
          <w:sz w:val="40"/>
          <w:szCs w:val="40"/>
        </w:rPr>
        <w:t>R</w:t>
      </w:r>
      <w:r w:rsidRPr="009D3D01">
        <w:rPr>
          <w:rFonts w:cs="Arial"/>
          <w:b/>
          <w:bCs/>
          <w:spacing w:val="-1"/>
          <w:sz w:val="40"/>
          <w:szCs w:val="40"/>
        </w:rPr>
        <w:t>É</w:t>
      </w:r>
      <w:r w:rsidRPr="009D3D01">
        <w:rPr>
          <w:rFonts w:cs="Arial"/>
          <w:b/>
          <w:bCs/>
          <w:spacing w:val="-30"/>
          <w:sz w:val="40"/>
          <w:szCs w:val="40"/>
        </w:rPr>
        <w:t>A</w:t>
      </w:r>
      <w:r w:rsidRPr="009D3D01">
        <w:rPr>
          <w:rFonts w:cs="Arial"/>
          <w:b/>
          <w:bCs/>
          <w:sz w:val="40"/>
          <w:szCs w:val="40"/>
        </w:rPr>
        <w:t>T T</w:t>
      </w:r>
      <w:r w:rsidRPr="009D3D01">
        <w:rPr>
          <w:rFonts w:cs="Arial"/>
          <w:b/>
          <w:bCs/>
          <w:spacing w:val="-1"/>
          <w:sz w:val="40"/>
          <w:szCs w:val="40"/>
        </w:rPr>
        <w:t>ECH</w:t>
      </w:r>
      <w:r w:rsidRPr="009D3D01">
        <w:rPr>
          <w:rFonts w:cs="Arial"/>
          <w:b/>
          <w:bCs/>
          <w:spacing w:val="1"/>
          <w:sz w:val="40"/>
          <w:szCs w:val="40"/>
        </w:rPr>
        <w:t>N</w:t>
      </w:r>
      <w:r w:rsidRPr="009D3D01">
        <w:rPr>
          <w:rFonts w:cs="Arial"/>
          <w:b/>
          <w:bCs/>
          <w:sz w:val="40"/>
          <w:szCs w:val="40"/>
        </w:rPr>
        <w:t>O</w:t>
      </w:r>
      <w:r w:rsidRPr="009D3D01">
        <w:rPr>
          <w:rFonts w:cs="Arial"/>
          <w:b/>
          <w:bCs/>
          <w:spacing w:val="-2"/>
          <w:sz w:val="40"/>
          <w:szCs w:val="40"/>
        </w:rPr>
        <w:t>L</w:t>
      </w:r>
      <w:r w:rsidRPr="009D3D01">
        <w:rPr>
          <w:rFonts w:cs="Arial"/>
          <w:b/>
          <w:bCs/>
          <w:sz w:val="40"/>
          <w:szCs w:val="40"/>
        </w:rPr>
        <w:t>OG</w:t>
      </w:r>
      <w:r w:rsidRPr="009D3D01">
        <w:rPr>
          <w:rFonts w:cs="Arial"/>
          <w:b/>
          <w:bCs/>
          <w:spacing w:val="-1"/>
          <w:sz w:val="40"/>
          <w:szCs w:val="40"/>
        </w:rPr>
        <w:t>I</w:t>
      </w:r>
      <w:r w:rsidRPr="009D3D01">
        <w:rPr>
          <w:rFonts w:cs="Arial"/>
          <w:b/>
          <w:bCs/>
          <w:spacing w:val="-2"/>
          <w:sz w:val="40"/>
          <w:szCs w:val="40"/>
        </w:rPr>
        <w:t>Q</w:t>
      </w:r>
      <w:r w:rsidRPr="009D3D01">
        <w:rPr>
          <w:rFonts w:cs="Arial"/>
          <w:b/>
          <w:bCs/>
          <w:spacing w:val="1"/>
          <w:sz w:val="40"/>
          <w:szCs w:val="40"/>
        </w:rPr>
        <w:t>U</w:t>
      </w:r>
      <w:r w:rsidRPr="009D3D01">
        <w:rPr>
          <w:rFonts w:cs="Arial"/>
          <w:b/>
          <w:bCs/>
          <w:sz w:val="40"/>
          <w:szCs w:val="40"/>
        </w:rPr>
        <w:t>E</w:t>
      </w:r>
    </w:p>
    <w:p w:rsidR="001D7601" w:rsidRPr="009D3D01" w:rsidRDefault="001D7601" w:rsidP="001D7601">
      <w:pPr>
        <w:widowControl w:val="0"/>
        <w:autoSpaceDE w:val="0"/>
        <w:autoSpaceDN w:val="0"/>
        <w:adjustRightInd w:val="0"/>
        <w:spacing w:line="200" w:lineRule="exact"/>
        <w:rPr>
          <w:rFonts w:cs="Arial"/>
          <w:sz w:val="20"/>
          <w:szCs w:val="20"/>
        </w:rPr>
      </w:pPr>
    </w:p>
    <w:p w:rsidR="001D7601" w:rsidRPr="009D3D01" w:rsidRDefault="001D7601" w:rsidP="0027617E">
      <w:pPr>
        <w:widowControl w:val="0"/>
        <w:tabs>
          <w:tab w:val="left" w:pos="9214"/>
        </w:tabs>
        <w:autoSpaceDE w:val="0"/>
        <w:autoSpaceDN w:val="0"/>
        <w:adjustRightInd w:val="0"/>
        <w:ind w:right="974"/>
        <w:jc w:val="center"/>
        <w:rPr>
          <w:rFonts w:cs="Arial"/>
          <w:sz w:val="40"/>
          <w:szCs w:val="40"/>
        </w:rPr>
      </w:pPr>
      <w:r w:rsidRPr="009D3D01">
        <w:rPr>
          <w:rFonts w:cs="Arial"/>
          <w:b/>
          <w:bCs/>
          <w:spacing w:val="-1"/>
          <w:sz w:val="40"/>
          <w:szCs w:val="40"/>
        </w:rPr>
        <w:t>S</w:t>
      </w:r>
      <w:r w:rsidRPr="009D3D01">
        <w:rPr>
          <w:rFonts w:cs="Arial"/>
          <w:b/>
          <w:bCs/>
          <w:sz w:val="40"/>
          <w:szCs w:val="40"/>
        </w:rPr>
        <w:t>c</w:t>
      </w:r>
      <w:r w:rsidRPr="009D3D01">
        <w:rPr>
          <w:rFonts w:cs="Arial"/>
          <w:b/>
          <w:bCs/>
          <w:spacing w:val="-1"/>
          <w:sz w:val="40"/>
          <w:szCs w:val="40"/>
        </w:rPr>
        <w:t>i</w:t>
      </w:r>
      <w:r w:rsidRPr="009D3D01">
        <w:rPr>
          <w:rFonts w:cs="Arial"/>
          <w:b/>
          <w:bCs/>
          <w:sz w:val="40"/>
          <w:szCs w:val="40"/>
        </w:rPr>
        <w:t xml:space="preserve">ences </w:t>
      </w:r>
      <w:r w:rsidRPr="009D3D01">
        <w:rPr>
          <w:rFonts w:cs="Arial"/>
          <w:b/>
          <w:bCs/>
          <w:spacing w:val="-2"/>
          <w:sz w:val="40"/>
          <w:szCs w:val="40"/>
        </w:rPr>
        <w:t>e</w:t>
      </w:r>
      <w:r w:rsidRPr="009D3D01">
        <w:rPr>
          <w:rFonts w:cs="Arial"/>
          <w:b/>
          <w:bCs/>
          <w:sz w:val="40"/>
          <w:szCs w:val="40"/>
        </w:rPr>
        <w:t xml:space="preserve">t </w:t>
      </w:r>
      <w:r w:rsidRPr="009D3D01">
        <w:rPr>
          <w:rFonts w:cs="Arial"/>
          <w:b/>
          <w:bCs/>
          <w:spacing w:val="-29"/>
          <w:sz w:val="40"/>
          <w:szCs w:val="40"/>
        </w:rPr>
        <w:t>T</w:t>
      </w:r>
      <w:r w:rsidRPr="009D3D01">
        <w:rPr>
          <w:rFonts w:cs="Arial"/>
          <w:b/>
          <w:bCs/>
          <w:sz w:val="40"/>
          <w:szCs w:val="40"/>
        </w:rPr>
        <w:t>ec</w:t>
      </w:r>
      <w:r w:rsidRPr="009D3D01">
        <w:rPr>
          <w:rFonts w:cs="Arial"/>
          <w:b/>
          <w:bCs/>
          <w:spacing w:val="-2"/>
          <w:sz w:val="40"/>
          <w:szCs w:val="40"/>
        </w:rPr>
        <w:t>h</w:t>
      </w:r>
      <w:r w:rsidRPr="009D3D01">
        <w:rPr>
          <w:rFonts w:cs="Arial"/>
          <w:b/>
          <w:bCs/>
          <w:sz w:val="40"/>
          <w:szCs w:val="40"/>
        </w:rPr>
        <w:t>no</w:t>
      </w:r>
      <w:r w:rsidRPr="009D3D01">
        <w:rPr>
          <w:rFonts w:cs="Arial"/>
          <w:b/>
          <w:bCs/>
          <w:spacing w:val="-1"/>
          <w:sz w:val="40"/>
          <w:szCs w:val="40"/>
        </w:rPr>
        <w:t>l</w:t>
      </w:r>
      <w:r w:rsidRPr="009D3D01">
        <w:rPr>
          <w:rFonts w:cs="Arial"/>
          <w:b/>
          <w:bCs/>
          <w:sz w:val="40"/>
          <w:szCs w:val="40"/>
        </w:rPr>
        <w:t>og</w:t>
      </w:r>
      <w:r w:rsidRPr="009D3D01">
        <w:rPr>
          <w:rFonts w:cs="Arial"/>
          <w:b/>
          <w:bCs/>
          <w:spacing w:val="-1"/>
          <w:sz w:val="40"/>
          <w:szCs w:val="40"/>
        </w:rPr>
        <w:t>i</w:t>
      </w:r>
      <w:r w:rsidRPr="009D3D01">
        <w:rPr>
          <w:rFonts w:cs="Arial"/>
          <w:b/>
          <w:bCs/>
          <w:sz w:val="40"/>
          <w:szCs w:val="40"/>
        </w:rPr>
        <w:t xml:space="preserve">e de </w:t>
      </w:r>
      <w:r w:rsidRPr="009D3D01">
        <w:rPr>
          <w:rFonts w:cs="Arial"/>
          <w:b/>
          <w:bCs/>
          <w:spacing w:val="-1"/>
          <w:sz w:val="40"/>
          <w:szCs w:val="40"/>
        </w:rPr>
        <w:t>l’I</w:t>
      </w:r>
      <w:r w:rsidRPr="009D3D01">
        <w:rPr>
          <w:rFonts w:cs="Arial"/>
          <w:b/>
          <w:bCs/>
          <w:sz w:val="40"/>
          <w:szCs w:val="40"/>
        </w:rPr>
        <w:t>ndus</w:t>
      </w:r>
      <w:r w:rsidRPr="009D3D01">
        <w:rPr>
          <w:rFonts w:cs="Arial"/>
          <w:b/>
          <w:bCs/>
          <w:spacing w:val="1"/>
          <w:sz w:val="40"/>
          <w:szCs w:val="40"/>
        </w:rPr>
        <w:t>t</w:t>
      </w:r>
      <w:r w:rsidRPr="009D3D01">
        <w:rPr>
          <w:rFonts w:cs="Arial"/>
          <w:b/>
          <w:bCs/>
          <w:sz w:val="40"/>
          <w:szCs w:val="40"/>
        </w:rPr>
        <w:t>r</w:t>
      </w:r>
      <w:r w:rsidRPr="009D3D01">
        <w:rPr>
          <w:rFonts w:cs="Arial"/>
          <w:b/>
          <w:bCs/>
          <w:spacing w:val="-1"/>
          <w:sz w:val="40"/>
          <w:szCs w:val="40"/>
        </w:rPr>
        <w:t>i</w:t>
      </w:r>
      <w:r w:rsidRPr="009D3D01">
        <w:rPr>
          <w:rFonts w:cs="Arial"/>
          <w:b/>
          <w:bCs/>
          <w:sz w:val="40"/>
          <w:szCs w:val="40"/>
        </w:rPr>
        <w:t>e et du</w:t>
      </w:r>
      <w:r w:rsidR="0027617E">
        <w:rPr>
          <w:rFonts w:cs="Arial"/>
          <w:b/>
          <w:bCs/>
          <w:sz w:val="40"/>
          <w:szCs w:val="40"/>
        </w:rPr>
        <w:t xml:space="preserve"> </w:t>
      </w:r>
      <w:bookmarkStart w:id="0" w:name="_GoBack"/>
      <w:bookmarkEnd w:id="0"/>
      <w:r w:rsidRPr="009D3D01">
        <w:rPr>
          <w:rFonts w:cs="Arial"/>
          <w:b/>
          <w:bCs/>
          <w:spacing w:val="1"/>
          <w:sz w:val="40"/>
          <w:szCs w:val="40"/>
        </w:rPr>
        <w:t>D</w:t>
      </w:r>
      <w:r w:rsidRPr="009D3D01">
        <w:rPr>
          <w:rFonts w:cs="Arial"/>
          <w:b/>
          <w:bCs/>
          <w:sz w:val="40"/>
          <w:szCs w:val="40"/>
        </w:rPr>
        <w:t>é</w:t>
      </w:r>
      <w:r w:rsidRPr="009D3D01">
        <w:rPr>
          <w:rFonts w:cs="Arial"/>
          <w:b/>
          <w:bCs/>
          <w:spacing w:val="-4"/>
          <w:sz w:val="40"/>
          <w:szCs w:val="40"/>
        </w:rPr>
        <w:t>v</w:t>
      </w:r>
      <w:r w:rsidRPr="009D3D01">
        <w:rPr>
          <w:rFonts w:cs="Arial"/>
          <w:b/>
          <w:bCs/>
          <w:sz w:val="40"/>
          <w:szCs w:val="40"/>
        </w:rPr>
        <w:t>e</w:t>
      </w:r>
      <w:r w:rsidRPr="009D3D01">
        <w:rPr>
          <w:rFonts w:cs="Arial"/>
          <w:b/>
          <w:bCs/>
          <w:spacing w:val="-1"/>
          <w:sz w:val="40"/>
          <w:szCs w:val="40"/>
        </w:rPr>
        <w:t>l</w:t>
      </w:r>
      <w:r w:rsidRPr="009D3D01">
        <w:rPr>
          <w:rFonts w:cs="Arial"/>
          <w:b/>
          <w:bCs/>
          <w:sz w:val="40"/>
          <w:szCs w:val="40"/>
        </w:rPr>
        <w:t>oppe</w:t>
      </w:r>
      <w:r w:rsidRPr="009D3D01">
        <w:rPr>
          <w:rFonts w:cs="Arial"/>
          <w:b/>
          <w:bCs/>
          <w:spacing w:val="-1"/>
          <w:sz w:val="40"/>
          <w:szCs w:val="40"/>
        </w:rPr>
        <w:t>m</w:t>
      </w:r>
      <w:r w:rsidRPr="009D3D01">
        <w:rPr>
          <w:rFonts w:cs="Arial"/>
          <w:b/>
          <w:bCs/>
          <w:sz w:val="40"/>
          <w:szCs w:val="40"/>
        </w:rPr>
        <w:t xml:space="preserve">ent </w:t>
      </w:r>
      <w:r w:rsidRPr="009D3D01">
        <w:rPr>
          <w:rFonts w:cs="Arial"/>
          <w:b/>
          <w:bCs/>
          <w:spacing w:val="1"/>
          <w:sz w:val="40"/>
          <w:szCs w:val="40"/>
        </w:rPr>
        <w:t>D</w:t>
      </w:r>
      <w:r w:rsidRPr="009D3D01">
        <w:rPr>
          <w:rFonts w:cs="Arial"/>
          <w:b/>
          <w:bCs/>
          <w:spacing w:val="-2"/>
          <w:sz w:val="40"/>
          <w:szCs w:val="40"/>
        </w:rPr>
        <w:t>u</w:t>
      </w:r>
      <w:r w:rsidRPr="009D3D01">
        <w:rPr>
          <w:rFonts w:cs="Arial"/>
          <w:b/>
          <w:bCs/>
          <w:sz w:val="40"/>
          <w:szCs w:val="40"/>
        </w:rPr>
        <w:t>rab</w:t>
      </w:r>
      <w:r w:rsidRPr="009D3D01">
        <w:rPr>
          <w:rFonts w:cs="Arial"/>
          <w:b/>
          <w:bCs/>
          <w:spacing w:val="-1"/>
          <w:sz w:val="40"/>
          <w:szCs w:val="40"/>
        </w:rPr>
        <w:t>l</w:t>
      </w:r>
      <w:r w:rsidRPr="009D3D01">
        <w:rPr>
          <w:rFonts w:cs="Arial"/>
          <w:b/>
          <w:bCs/>
          <w:sz w:val="40"/>
          <w:szCs w:val="40"/>
        </w:rPr>
        <w:t>e</w:t>
      </w:r>
    </w:p>
    <w:p w:rsidR="001D7601" w:rsidRPr="009D3D01" w:rsidRDefault="0027617E" w:rsidP="001D7601">
      <w:pPr>
        <w:widowControl w:val="0"/>
        <w:autoSpaceDE w:val="0"/>
        <w:autoSpaceDN w:val="0"/>
        <w:adjustRightInd w:val="0"/>
        <w:spacing w:before="60" w:line="1334" w:lineRule="exact"/>
        <w:ind w:right="-2"/>
        <w:jc w:val="center"/>
        <w:rPr>
          <w:rFonts w:cs="Arial"/>
          <w:b/>
          <w:bCs/>
          <w:caps/>
          <w:sz w:val="32"/>
          <w:szCs w:val="32"/>
        </w:rPr>
      </w:pPr>
      <w:r>
        <w:rPr>
          <w:rFonts w:cs="Arial"/>
          <w:b/>
          <w:bCs/>
          <w:spacing w:val="1"/>
          <w:sz w:val="32"/>
          <w:szCs w:val="32"/>
        </w:rPr>
        <w:t>Projet de spécialité 1</w:t>
      </w:r>
      <w:r w:rsidRPr="0027617E">
        <w:rPr>
          <w:rFonts w:cs="Arial"/>
          <w:b/>
          <w:bCs/>
          <w:spacing w:val="1"/>
          <w:sz w:val="32"/>
          <w:szCs w:val="32"/>
          <w:vertAlign w:val="superscript"/>
        </w:rPr>
        <w:t>ère</w:t>
      </w:r>
      <w:r>
        <w:rPr>
          <w:rFonts w:cs="Arial"/>
          <w:b/>
          <w:bCs/>
          <w:spacing w:val="1"/>
          <w:sz w:val="32"/>
          <w:szCs w:val="32"/>
        </w:rPr>
        <w:t xml:space="preserve"> STI2D</w:t>
      </w:r>
    </w:p>
    <w:p w:rsidR="001D7601" w:rsidRPr="009D3D01" w:rsidRDefault="001D7601" w:rsidP="001D7601">
      <w:pPr>
        <w:widowControl w:val="0"/>
        <w:autoSpaceDE w:val="0"/>
        <w:autoSpaceDN w:val="0"/>
        <w:adjustRightInd w:val="0"/>
        <w:ind w:left="2324" w:right="2300"/>
        <w:jc w:val="center"/>
        <w:rPr>
          <w:rFonts w:cs="Arial"/>
          <w:b/>
          <w:bCs/>
          <w:spacing w:val="3"/>
          <w:sz w:val="32"/>
          <w:szCs w:val="32"/>
        </w:rPr>
      </w:pPr>
    </w:p>
    <w:p w:rsidR="001D7601" w:rsidRDefault="001D7601" w:rsidP="00074CC3">
      <w:pPr>
        <w:widowControl w:val="0"/>
        <w:shd w:val="clear" w:color="auto" w:fill="D9D9D9"/>
        <w:autoSpaceDE w:val="0"/>
        <w:autoSpaceDN w:val="0"/>
        <w:adjustRightInd w:val="0"/>
        <w:ind w:right="72"/>
        <w:jc w:val="center"/>
        <w:rPr>
          <w:rFonts w:cs="Arial"/>
          <w:b/>
          <w:sz w:val="52"/>
          <w:szCs w:val="20"/>
        </w:rPr>
      </w:pPr>
      <w:r>
        <w:rPr>
          <w:rFonts w:cs="Arial"/>
          <w:b/>
          <w:sz w:val="52"/>
          <w:szCs w:val="20"/>
        </w:rPr>
        <w:t>Cahier des charges</w:t>
      </w:r>
    </w:p>
    <w:p w:rsidR="001D7601" w:rsidRPr="009D3D01" w:rsidRDefault="001D7601" w:rsidP="00074CC3">
      <w:pPr>
        <w:widowControl w:val="0"/>
        <w:shd w:val="clear" w:color="auto" w:fill="D9D9D9"/>
        <w:autoSpaceDE w:val="0"/>
        <w:autoSpaceDN w:val="0"/>
        <w:adjustRightInd w:val="0"/>
        <w:ind w:right="72"/>
        <w:jc w:val="center"/>
        <w:rPr>
          <w:rFonts w:cs="Arial"/>
          <w:sz w:val="32"/>
          <w:szCs w:val="32"/>
        </w:rPr>
      </w:pPr>
    </w:p>
    <w:p w:rsidR="001D7601" w:rsidRPr="00F9307C" w:rsidRDefault="001D7601" w:rsidP="00074CC3">
      <w:pPr>
        <w:widowControl w:val="0"/>
        <w:shd w:val="clear" w:color="auto" w:fill="D9D9D9"/>
        <w:autoSpaceDE w:val="0"/>
        <w:autoSpaceDN w:val="0"/>
        <w:adjustRightInd w:val="0"/>
        <w:ind w:right="72"/>
        <w:jc w:val="center"/>
        <w:rPr>
          <w:rFonts w:cs="Arial"/>
          <w:sz w:val="22"/>
          <w:szCs w:val="32"/>
        </w:rPr>
      </w:pPr>
      <w:r w:rsidRPr="00F9307C">
        <w:rPr>
          <w:rFonts w:cs="Arial"/>
          <w:b/>
          <w:sz w:val="40"/>
          <w:szCs w:val="20"/>
        </w:rPr>
        <w:t>Projet : « </w:t>
      </w:r>
      <w:r w:rsidR="00CE14F1">
        <w:rPr>
          <w:rFonts w:cs="Arial"/>
          <w:b/>
          <w:sz w:val="40"/>
          <w:szCs w:val="20"/>
        </w:rPr>
        <w:t>Robot tri postal</w:t>
      </w:r>
      <w:r w:rsidRPr="00F9307C">
        <w:rPr>
          <w:rFonts w:cs="Arial"/>
          <w:b/>
          <w:sz w:val="40"/>
          <w:szCs w:val="20"/>
        </w:rPr>
        <w:t> »</w:t>
      </w:r>
    </w:p>
    <w:p w:rsidR="001D7601" w:rsidRPr="009D3D01" w:rsidRDefault="001D7601" w:rsidP="00074CC3">
      <w:pPr>
        <w:widowControl w:val="0"/>
        <w:autoSpaceDE w:val="0"/>
        <w:autoSpaceDN w:val="0"/>
        <w:adjustRightInd w:val="0"/>
        <w:spacing w:before="8" w:line="140" w:lineRule="exact"/>
        <w:rPr>
          <w:rFonts w:cs="Arial"/>
          <w:sz w:val="14"/>
          <w:szCs w:val="14"/>
        </w:rPr>
      </w:pPr>
    </w:p>
    <w:p w:rsidR="00074CC3" w:rsidRPr="003B0B22" w:rsidRDefault="00074CC3" w:rsidP="00074CC3">
      <w:pPr>
        <w:shd w:val="clear" w:color="auto" w:fill="EEECE1" w:themeFill="background2"/>
        <w:jc w:val="center"/>
        <w:rPr>
          <w:rFonts w:ascii="Arial" w:hAnsi="Arial" w:cs="Arial"/>
        </w:rPr>
      </w:pPr>
      <w:r w:rsidRPr="003B0B22">
        <w:rPr>
          <w:rFonts w:ascii="Arial" w:hAnsi="Arial" w:cs="Arial"/>
        </w:rPr>
        <w:t>DOSSIER DE PRÉSENTATION</w:t>
      </w:r>
    </w:p>
    <w:p w:rsidR="00075757" w:rsidRDefault="00075757" w:rsidP="00074CC3">
      <w:pPr>
        <w:pStyle w:val="En-ttedetabledesmatires"/>
        <w:spacing w:before="0"/>
      </w:pPr>
    </w:p>
    <w:sdt>
      <w:sdtPr>
        <w:rPr>
          <w:rFonts w:asciiTheme="minorHAnsi" w:eastAsia="Times New Roman" w:hAnsiTheme="minorHAnsi" w:cs="Times New Roman"/>
          <w:b w:val="0"/>
          <w:bCs w:val="0"/>
          <w:color w:val="auto"/>
          <w:sz w:val="24"/>
          <w:szCs w:val="24"/>
        </w:rPr>
        <w:id w:val="78723184"/>
        <w:docPartObj>
          <w:docPartGallery w:val="Table of Contents"/>
          <w:docPartUnique/>
        </w:docPartObj>
      </w:sdtPr>
      <w:sdtEndPr/>
      <w:sdtContent>
        <w:p w:rsidR="009D4D90" w:rsidRDefault="009D4D90" w:rsidP="00074CC3">
          <w:pPr>
            <w:pStyle w:val="En-ttedetabledesmatires"/>
            <w:spacing w:before="0"/>
            <w:rPr>
              <w:rFonts w:asciiTheme="minorHAnsi" w:eastAsia="Times New Roman" w:hAnsiTheme="minorHAnsi" w:cs="Times New Roman"/>
              <w:b w:val="0"/>
              <w:bCs w:val="0"/>
              <w:color w:val="auto"/>
              <w:sz w:val="24"/>
              <w:szCs w:val="24"/>
            </w:rPr>
          </w:pPr>
        </w:p>
        <w:p w:rsidR="00074CC3" w:rsidRDefault="00074CC3" w:rsidP="00074CC3">
          <w:pPr>
            <w:pStyle w:val="En-ttedetabledesmatires"/>
            <w:spacing w:before="0"/>
          </w:pPr>
          <w:r>
            <w:t>Sommaire</w:t>
          </w:r>
        </w:p>
        <w:p w:rsidR="00CC0B99" w:rsidRDefault="004F72AE" w:rsidP="00074CC3">
          <w:pPr>
            <w:pStyle w:val="En-tte"/>
            <w:tabs>
              <w:tab w:val="left" w:pos="708"/>
            </w:tabs>
            <w:rPr>
              <w:rFonts w:eastAsiaTheme="minorEastAsia" w:cstheme="minorBidi"/>
              <w:noProof/>
              <w:sz w:val="22"/>
              <w:szCs w:val="22"/>
            </w:rPr>
          </w:pPr>
          <w:r>
            <w:fldChar w:fldCharType="begin"/>
          </w:r>
          <w:r w:rsidR="00075757">
            <w:instrText xml:space="preserve"> TOC \o "1-3" \h \z \u </w:instrText>
          </w:r>
          <w:r>
            <w:fldChar w:fldCharType="separate"/>
          </w:r>
          <w:hyperlink w:anchor="_Toc453861909" w:history="1">
            <w:r w:rsidR="00CC0B99" w:rsidRPr="008553FB">
              <w:rPr>
                <w:rStyle w:val="Lienhypertexte"/>
                <w:rFonts w:ascii="Arial Narrow" w:hAnsi="Arial Narrow"/>
                <w:noProof/>
              </w:rPr>
              <w:t>1</w:t>
            </w:r>
            <w:r w:rsidR="00CC0B99">
              <w:rPr>
                <w:rFonts w:eastAsiaTheme="minorEastAsia" w:cstheme="minorBidi"/>
                <w:noProof/>
                <w:sz w:val="22"/>
                <w:szCs w:val="22"/>
              </w:rPr>
              <w:tab/>
            </w:r>
            <w:r w:rsidR="00CC0B99" w:rsidRPr="008553FB">
              <w:rPr>
                <w:rStyle w:val="Lienhypertexte"/>
                <w:rFonts w:ascii="Arial Narrow" w:hAnsi="Arial Narrow"/>
                <w:noProof/>
              </w:rPr>
              <w:t>PRESENTATION GENERALE DU PROBLEME</w:t>
            </w:r>
            <w:r w:rsidR="00CC0B99">
              <w:rPr>
                <w:noProof/>
                <w:webHidden/>
              </w:rPr>
              <w:tab/>
            </w:r>
            <w:r w:rsidR="00CC0B99">
              <w:rPr>
                <w:noProof/>
                <w:webHidden/>
              </w:rPr>
              <w:fldChar w:fldCharType="begin"/>
            </w:r>
            <w:r w:rsidR="00CC0B99">
              <w:rPr>
                <w:noProof/>
                <w:webHidden/>
              </w:rPr>
              <w:instrText xml:space="preserve"> PAGEREF _Toc453861909 \h </w:instrText>
            </w:r>
            <w:r w:rsidR="00CC0B99">
              <w:rPr>
                <w:noProof/>
                <w:webHidden/>
              </w:rPr>
            </w:r>
            <w:r w:rsidR="00CC0B99">
              <w:rPr>
                <w:noProof/>
                <w:webHidden/>
              </w:rPr>
              <w:fldChar w:fldCharType="separate"/>
            </w:r>
            <w:r w:rsidR="00CC0B99">
              <w:rPr>
                <w:noProof/>
                <w:webHidden/>
              </w:rPr>
              <w:t>2</w:t>
            </w:r>
            <w:r w:rsidR="00CC0B99">
              <w:rPr>
                <w:noProof/>
                <w:webHidden/>
              </w:rPr>
              <w:fldChar w:fldCharType="end"/>
            </w:r>
          </w:hyperlink>
        </w:p>
        <w:p w:rsidR="00CC0B99" w:rsidRDefault="0051442F">
          <w:pPr>
            <w:pStyle w:val="TM2"/>
            <w:tabs>
              <w:tab w:val="left" w:pos="880"/>
              <w:tab w:val="right" w:leader="dot" w:pos="10194"/>
            </w:tabs>
            <w:rPr>
              <w:rFonts w:eastAsiaTheme="minorEastAsia" w:cstheme="minorBidi"/>
              <w:noProof/>
              <w:sz w:val="22"/>
              <w:szCs w:val="22"/>
            </w:rPr>
          </w:pPr>
          <w:hyperlink w:anchor="_Toc453861910" w:history="1">
            <w:r w:rsidR="00CC0B99" w:rsidRPr="008553FB">
              <w:rPr>
                <w:rStyle w:val="Lienhypertexte"/>
                <w:rFonts w:ascii="Arial Narrow" w:hAnsi="Arial Narrow"/>
                <w:noProof/>
              </w:rPr>
              <w:t>1.1</w:t>
            </w:r>
            <w:r w:rsidR="00CC0B99">
              <w:rPr>
                <w:rFonts w:eastAsiaTheme="minorEastAsia" w:cstheme="minorBidi"/>
                <w:noProof/>
                <w:sz w:val="22"/>
                <w:szCs w:val="22"/>
              </w:rPr>
              <w:tab/>
            </w:r>
            <w:r w:rsidR="00CC0B99" w:rsidRPr="008553FB">
              <w:rPr>
                <w:rStyle w:val="Lienhypertexte"/>
                <w:rFonts w:ascii="Arial Narrow" w:hAnsi="Arial Narrow"/>
                <w:noProof/>
              </w:rPr>
              <w:t>Projet</w:t>
            </w:r>
            <w:r w:rsidR="00CC0B99">
              <w:rPr>
                <w:noProof/>
                <w:webHidden/>
              </w:rPr>
              <w:tab/>
            </w:r>
            <w:r w:rsidR="00CC0B99">
              <w:rPr>
                <w:noProof/>
                <w:webHidden/>
              </w:rPr>
              <w:fldChar w:fldCharType="begin"/>
            </w:r>
            <w:r w:rsidR="00CC0B99">
              <w:rPr>
                <w:noProof/>
                <w:webHidden/>
              </w:rPr>
              <w:instrText xml:space="preserve"> PAGEREF _Toc453861910 \h </w:instrText>
            </w:r>
            <w:r w:rsidR="00CC0B99">
              <w:rPr>
                <w:noProof/>
                <w:webHidden/>
              </w:rPr>
            </w:r>
            <w:r w:rsidR="00CC0B99">
              <w:rPr>
                <w:noProof/>
                <w:webHidden/>
              </w:rPr>
              <w:fldChar w:fldCharType="separate"/>
            </w:r>
            <w:r w:rsidR="00CC0B99">
              <w:rPr>
                <w:noProof/>
                <w:webHidden/>
              </w:rPr>
              <w:t>2</w:t>
            </w:r>
            <w:r w:rsidR="00CC0B99">
              <w:rPr>
                <w:noProof/>
                <w:webHidden/>
              </w:rPr>
              <w:fldChar w:fldCharType="end"/>
            </w:r>
          </w:hyperlink>
        </w:p>
        <w:p w:rsidR="00CC0B99" w:rsidRDefault="0051442F">
          <w:pPr>
            <w:pStyle w:val="TM3"/>
            <w:tabs>
              <w:tab w:val="left" w:pos="1320"/>
              <w:tab w:val="right" w:leader="dot" w:pos="10194"/>
            </w:tabs>
            <w:rPr>
              <w:rFonts w:eastAsiaTheme="minorEastAsia" w:cstheme="minorBidi"/>
              <w:noProof/>
              <w:sz w:val="22"/>
              <w:szCs w:val="22"/>
            </w:rPr>
          </w:pPr>
          <w:hyperlink w:anchor="_Toc453861911" w:history="1">
            <w:r w:rsidR="00CC0B99" w:rsidRPr="008553FB">
              <w:rPr>
                <w:rStyle w:val="Lienhypertexte"/>
                <w:noProof/>
              </w:rPr>
              <w:t>1.1.1</w:t>
            </w:r>
            <w:r w:rsidR="00CC0B99">
              <w:rPr>
                <w:rFonts w:eastAsiaTheme="minorEastAsia" w:cstheme="minorBidi"/>
                <w:noProof/>
                <w:sz w:val="22"/>
                <w:szCs w:val="22"/>
              </w:rPr>
              <w:tab/>
            </w:r>
            <w:r w:rsidR="00CC0B99" w:rsidRPr="008553FB">
              <w:rPr>
                <w:rStyle w:val="Lienhypertexte"/>
                <w:rFonts w:ascii="Arial Narrow" w:hAnsi="Arial Narrow"/>
                <w:noProof/>
              </w:rPr>
              <w:t>Finalités :</w:t>
            </w:r>
            <w:r w:rsidR="00CC0B99">
              <w:rPr>
                <w:noProof/>
                <w:webHidden/>
              </w:rPr>
              <w:tab/>
            </w:r>
            <w:r w:rsidR="00CC0B99">
              <w:rPr>
                <w:noProof/>
                <w:webHidden/>
              </w:rPr>
              <w:fldChar w:fldCharType="begin"/>
            </w:r>
            <w:r w:rsidR="00CC0B99">
              <w:rPr>
                <w:noProof/>
                <w:webHidden/>
              </w:rPr>
              <w:instrText xml:space="preserve"> PAGEREF _Toc453861911 \h </w:instrText>
            </w:r>
            <w:r w:rsidR="00CC0B99">
              <w:rPr>
                <w:noProof/>
                <w:webHidden/>
              </w:rPr>
            </w:r>
            <w:r w:rsidR="00CC0B99">
              <w:rPr>
                <w:noProof/>
                <w:webHidden/>
              </w:rPr>
              <w:fldChar w:fldCharType="separate"/>
            </w:r>
            <w:r w:rsidR="00CC0B99">
              <w:rPr>
                <w:noProof/>
                <w:webHidden/>
              </w:rPr>
              <w:t>2</w:t>
            </w:r>
            <w:r w:rsidR="00CC0B99">
              <w:rPr>
                <w:noProof/>
                <w:webHidden/>
              </w:rPr>
              <w:fldChar w:fldCharType="end"/>
            </w:r>
          </w:hyperlink>
        </w:p>
        <w:p w:rsidR="00CC0B99" w:rsidRDefault="0051442F">
          <w:pPr>
            <w:pStyle w:val="TM3"/>
            <w:tabs>
              <w:tab w:val="left" w:pos="1320"/>
              <w:tab w:val="right" w:leader="dot" w:pos="10194"/>
            </w:tabs>
            <w:rPr>
              <w:rFonts w:eastAsiaTheme="minorEastAsia" w:cstheme="minorBidi"/>
              <w:noProof/>
              <w:sz w:val="22"/>
              <w:szCs w:val="22"/>
            </w:rPr>
          </w:pPr>
          <w:hyperlink w:anchor="_Toc453861912" w:history="1">
            <w:r w:rsidR="00CC0B99" w:rsidRPr="008553FB">
              <w:rPr>
                <w:rStyle w:val="Lienhypertexte"/>
                <w:noProof/>
              </w:rPr>
              <w:t>1.1.2</w:t>
            </w:r>
            <w:r w:rsidR="00CC0B99">
              <w:rPr>
                <w:rFonts w:eastAsiaTheme="minorEastAsia" w:cstheme="minorBidi"/>
                <w:noProof/>
                <w:sz w:val="22"/>
                <w:szCs w:val="22"/>
              </w:rPr>
              <w:tab/>
            </w:r>
            <w:r w:rsidR="00CC0B99" w:rsidRPr="008553FB">
              <w:rPr>
                <w:rStyle w:val="Lienhypertexte"/>
                <w:rFonts w:ascii="Arial Narrow" w:hAnsi="Arial Narrow"/>
                <w:noProof/>
              </w:rPr>
              <w:t>Espérance de retour sur investissement:</w:t>
            </w:r>
            <w:r w:rsidR="00CC0B99">
              <w:rPr>
                <w:noProof/>
                <w:webHidden/>
              </w:rPr>
              <w:tab/>
            </w:r>
            <w:r w:rsidR="00CC0B99">
              <w:rPr>
                <w:noProof/>
                <w:webHidden/>
              </w:rPr>
              <w:fldChar w:fldCharType="begin"/>
            </w:r>
            <w:r w:rsidR="00CC0B99">
              <w:rPr>
                <w:noProof/>
                <w:webHidden/>
              </w:rPr>
              <w:instrText xml:space="preserve"> PAGEREF _Toc453861912 \h </w:instrText>
            </w:r>
            <w:r w:rsidR="00CC0B99">
              <w:rPr>
                <w:noProof/>
                <w:webHidden/>
              </w:rPr>
            </w:r>
            <w:r w:rsidR="00CC0B99">
              <w:rPr>
                <w:noProof/>
                <w:webHidden/>
              </w:rPr>
              <w:fldChar w:fldCharType="separate"/>
            </w:r>
            <w:r w:rsidR="00CC0B99">
              <w:rPr>
                <w:noProof/>
                <w:webHidden/>
              </w:rPr>
              <w:t>2</w:t>
            </w:r>
            <w:r w:rsidR="00CC0B99">
              <w:rPr>
                <w:noProof/>
                <w:webHidden/>
              </w:rPr>
              <w:fldChar w:fldCharType="end"/>
            </w:r>
          </w:hyperlink>
        </w:p>
        <w:p w:rsidR="00CC0B99" w:rsidRDefault="0051442F">
          <w:pPr>
            <w:pStyle w:val="TM2"/>
            <w:tabs>
              <w:tab w:val="left" w:pos="880"/>
              <w:tab w:val="right" w:leader="dot" w:pos="10194"/>
            </w:tabs>
            <w:rPr>
              <w:rFonts w:eastAsiaTheme="minorEastAsia" w:cstheme="minorBidi"/>
              <w:noProof/>
              <w:sz w:val="22"/>
              <w:szCs w:val="22"/>
            </w:rPr>
          </w:pPr>
          <w:hyperlink w:anchor="_Toc453861913" w:history="1">
            <w:r w:rsidR="00CC0B99" w:rsidRPr="008553FB">
              <w:rPr>
                <w:rStyle w:val="Lienhypertexte"/>
                <w:rFonts w:ascii="Arial Narrow" w:hAnsi="Arial Narrow"/>
                <w:noProof/>
              </w:rPr>
              <w:t>1.2</w:t>
            </w:r>
            <w:r w:rsidR="00CC0B99">
              <w:rPr>
                <w:rFonts w:eastAsiaTheme="minorEastAsia" w:cstheme="minorBidi"/>
                <w:noProof/>
                <w:sz w:val="22"/>
                <w:szCs w:val="22"/>
              </w:rPr>
              <w:tab/>
            </w:r>
            <w:r w:rsidR="00CC0B99" w:rsidRPr="008553FB">
              <w:rPr>
                <w:rStyle w:val="Lienhypertexte"/>
                <w:rFonts w:ascii="Arial Narrow" w:hAnsi="Arial Narrow"/>
                <w:noProof/>
              </w:rPr>
              <w:t>Contexte</w:t>
            </w:r>
            <w:r w:rsidR="00CC0B99">
              <w:rPr>
                <w:noProof/>
                <w:webHidden/>
              </w:rPr>
              <w:tab/>
            </w:r>
            <w:r w:rsidR="00CC0B99">
              <w:rPr>
                <w:noProof/>
                <w:webHidden/>
              </w:rPr>
              <w:fldChar w:fldCharType="begin"/>
            </w:r>
            <w:r w:rsidR="00CC0B99">
              <w:rPr>
                <w:noProof/>
                <w:webHidden/>
              </w:rPr>
              <w:instrText xml:space="preserve"> PAGEREF _Toc453861913 \h </w:instrText>
            </w:r>
            <w:r w:rsidR="00CC0B99">
              <w:rPr>
                <w:noProof/>
                <w:webHidden/>
              </w:rPr>
            </w:r>
            <w:r w:rsidR="00CC0B99">
              <w:rPr>
                <w:noProof/>
                <w:webHidden/>
              </w:rPr>
              <w:fldChar w:fldCharType="separate"/>
            </w:r>
            <w:r w:rsidR="00CC0B99">
              <w:rPr>
                <w:noProof/>
                <w:webHidden/>
              </w:rPr>
              <w:t>2</w:t>
            </w:r>
            <w:r w:rsidR="00CC0B99">
              <w:rPr>
                <w:noProof/>
                <w:webHidden/>
              </w:rPr>
              <w:fldChar w:fldCharType="end"/>
            </w:r>
          </w:hyperlink>
        </w:p>
        <w:p w:rsidR="00CC0B99" w:rsidRDefault="0051442F">
          <w:pPr>
            <w:pStyle w:val="TM3"/>
            <w:tabs>
              <w:tab w:val="left" w:pos="1320"/>
              <w:tab w:val="right" w:leader="dot" w:pos="10194"/>
            </w:tabs>
            <w:rPr>
              <w:rFonts w:eastAsiaTheme="minorEastAsia" w:cstheme="minorBidi"/>
              <w:noProof/>
              <w:sz w:val="22"/>
              <w:szCs w:val="22"/>
            </w:rPr>
          </w:pPr>
          <w:hyperlink w:anchor="_Toc453861914" w:history="1">
            <w:r w:rsidR="00CC0B99" w:rsidRPr="008553FB">
              <w:rPr>
                <w:rStyle w:val="Lienhypertexte"/>
                <w:noProof/>
              </w:rPr>
              <w:t>1.2.1</w:t>
            </w:r>
            <w:r w:rsidR="00CC0B99">
              <w:rPr>
                <w:rFonts w:eastAsiaTheme="minorEastAsia" w:cstheme="minorBidi"/>
                <w:noProof/>
                <w:sz w:val="22"/>
                <w:szCs w:val="22"/>
              </w:rPr>
              <w:tab/>
            </w:r>
            <w:r w:rsidR="00CC0B99" w:rsidRPr="008553FB">
              <w:rPr>
                <w:rStyle w:val="Lienhypertexte"/>
                <w:rFonts w:ascii="Arial Narrow" w:hAnsi="Arial Narrow"/>
                <w:noProof/>
              </w:rPr>
              <w:t>Situation du projet :</w:t>
            </w:r>
            <w:r w:rsidR="00CC0B99">
              <w:rPr>
                <w:noProof/>
                <w:webHidden/>
              </w:rPr>
              <w:tab/>
            </w:r>
            <w:r w:rsidR="00CC0B99">
              <w:rPr>
                <w:noProof/>
                <w:webHidden/>
              </w:rPr>
              <w:fldChar w:fldCharType="begin"/>
            </w:r>
            <w:r w:rsidR="00CC0B99">
              <w:rPr>
                <w:noProof/>
                <w:webHidden/>
              </w:rPr>
              <w:instrText xml:space="preserve"> PAGEREF _Toc453861914 \h </w:instrText>
            </w:r>
            <w:r w:rsidR="00CC0B99">
              <w:rPr>
                <w:noProof/>
                <w:webHidden/>
              </w:rPr>
            </w:r>
            <w:r w:rsidR="00CC0B99">
              <w:rPr>
                <w:noProof/>
                <w:webHidden/>
              </w:rPr>
              <w:fldChar w:fldCharType="separate"/>
            </w:r>
            <w:r w:rsidR="00CC0B99">
              <w:rPr>
                <w:noProof/>
                <w:webHidden/>
              </w:rPr>
              <w:t>2</w:t>
            </w:r>
            <w:r w:rsidR="00CC0B99">
              <w:rPr>
                <w:noProof/>
                <w:webHidden/>
              </w:rPr>
              <w:fldChar w:fldCharType="end"/>
            </w:r>
          </w:hyperlink>
        </w:p>
        <w:p w:rsidR="00CC0B99" w:rsidRDefault="0051442F">
          <w:pPr>
            <w:pStyle w:val="TM3"/>
            <w:tabs>
              <w:tab w:val="left" w:pos="1320"/>
              <w:tab w:val="right" w:leader="dot" w:pos="10194"/>
            </w:tabs>
            <w:rPr>
              <w:rFonts w:eastAsiaTheme="minorEastAsia" w:cstheme="minorBidi"/>
              <w:noProof/>
              <w:sz w:val="22"/>
              <w:szCs w:val="22"/>
            </w:rPr>
          </w:pPr>
          <w:hyperlink w:anchor="_Toc453861915" w:history="1">
            <w:r w:rsidR="00CC0B99" w:rsidRPr="008553FB">
              <w:rPr>
                <w:rStyle w:val="Lienhypertexte"/>
                <w:noProof/>
              </w:rPr>
              <w:t>1.2.2</w:t>
            </w:r>
            <w:r w:rsidR="00CC0B99">
              <w:rPr>
                <w:rFonts w:eastAsiaTheme="minorEastAsia" w:cstheme="minorBidi"/>
                <w:noProof/>
                <w:sz w:val="22"/>
                <w:szCs w:val="22"/>
              </w:rPr>
              <w:tab/>
            </w:r>
            <w:r w:rsidR="00CC0B99" w:rsidRPr="008553FB">
              <w:rPr>
                <w:rStyle w:val="Lienhypertexte"/>
                <w:rFonts w:ascii="Arial Narrow" w:hAnsi="Arial Narrow"/>
                <w:noProof/>
              </w:rPr>
              <w:t>Aspect environnemental, sociétal et économique :</w:t>
            </w:r>
            <w:r w:rsidR="00CC0B99">
              <w:rPr>
                <w:noProof/>
                <w:webHidden/>
              </w:rPr>
              <w:tab/>
            </w:r>
            <w:r w:rsidR="00CC0B99">
              <w:rPr>
                <w:noProof/>
                <w:webHidden/>
              </w:rPr>
              <w:fldChar w:fldCharType="begin"/>
            </w:r>
            <w:r w:rsidR="00CC0B99">
              <w:rPr>
                <w:noProof/>
                <w:webHidden/>
              </w:rPr>
              <w:instrText xml:space="preserve"> PAGEREF _Toc453861915 \h </w:instrText>
            </w:r>
            <w:r w:rsidR="00CC0B99">
              <w:rPr>
                <w:noProof/>
                <w:webHidden/>
              </w:rPr>
            </w:r>
            <w:r w:rsidR="00CC0B99">
              <w:rPr>
                <w:noProof/>
                <w:webHidden/>
              </w:rPr>
              <w:fldChar w:fldCharType="separate"/>
            </w:r>
            <w:r w:rsidR="00CC0B99">
              <w:rPr>
                <w:noProof/>
                <w:webHidden/>
              </w:rPr>
              <w:t>2</w:t>
            </w:r>
            <w:r w:rsidR="00CC0B99">
              <w:rPr>
                <w:noProof/>
                <w:webHidden/>
              </w:rPr>
              <w:fldChar w:fldCharType="end"/>
            </w:r>
          </w:hyperlink>
        </w:p>
        <w:p w:rsidR="00CC0B99" w:rsidRDefault="0051442F">
          <w:pPr>
            <w:pStyle w:val="TM3"/>
            <w:tabs>
              <w:tab w:val="left" w:pos="1320"/>
              <w:tab w:val="right" w:leader="dot" w:pos="10194"/>
            </w:tabs>
            <w:rPr>
              <w:rFonts w:eastAsiaTheme="minorEastAsia" w:cstheme="minorBidi"/>
              <w:noProof/>
              <w:sz w:val="22"/>
              <w:szCs w:val="22"/>
            </w:rPr>
          </w:pPr>
          <w:hyperlink w:anchor="_Toc453861916" w:history="1">
            <w:r w:rsidR="00CC0B99" w:rsidRPr="008553FB">
              <w:rPr>
                <w:rStyle w:val="Lienhypertexte"/>
                <w:noProof/>
              </w:rPr>
              <w:t>1.2.3</w:t>
            </w:r>
            <w:r w:rsidR="00CC0B99">
              <w:rPr>
                <w:rFonts w:eastAsiaTheme="minorEastAsia" w:cstheme="minorBidi"/>
                <w:noProof/>
                <w:sz w:val="22"/>
                <w:szCs w:val="22"/>
              </w:rPr>
              <w:tab/>
            </w:r>
            <w:r w:rsidR="00CC0B99" w:rsidRPr="008553FB">
              <w:rPr>
                <w:rStyle w:val="Lienhypertexte"/>
                <w:rFonts w:ascii="Arial Narrow" w:hAnsi="Arial Narrow"/>
                <w:noProof/>
              </w:rPr>
              <w:t>Nature des prestations demandées :</w:t>
            </w:r>
            <w:r w:rsidR="00CC0B99">
              <w:rPr>
                <w:noProof/>
                <w:webHidden/>
              </w:rPr>
              <w:tab/>
            </w:r>
            <w:r w:rsidR="00CC0B99">
              <w:rPr>
                <w:noProof/>
                <w:webHidden/>
              </w:rPr>
              <w:fldChar w:fldCharType="begin"/>
            </w:r>
            <w:r w:rsidR="00CC0B99">
              <w:rPr>
                <w:noProof/>
                <w:webHidden/>
              </w:rPr>
              <w:instrText xml:space="preserve"> PAGEREF _Toc453861916 \h </w:instrText>
            </w:r>
            <w:r w:rsidR="00CC0B99">
              <w:rPr>
                <w:noProof/>
                <w:webHidden/>
              </w:rPr>
            </w:r>
            <w:r w:rsidR="00CC0B99">
              <w:rPr>
                <w:noProof/>
                <w:webHidden/>
              </w:rPr>
              <w:fldChar w:fldCharType="separate"/>
            </w:r>
            <w:r w:rsidR="00CC0B99">
              <w:rPr>
                <w:noProof/>
                <w:webHidden/>
              </w:rPr>
              <w:t>3</w:t>
            </w:r>
            <w:r w:rsidR="00CC0B99">
              <w:rPr>
                <w:noProof/>
                <w:webHidden/>
              </w:rPr>
              <w:fldChar w:fldCharType="end"/>
            </w:r>
          </w:hyperlink>
        </w:p>
        <w:p w:rsidR="00CC0B99" w:rsidRDefault="0051442F">
          <w:pPr>
            <w:pStyle w:val="TM2"/>
            <w:tabs>
              <w:tab w:val="left" w:pos="880"/>
              <w:tab w:val="right" w:leader="dot" w:pos="10194"/>
            </w:tabs>
            <w:rPr>
              <w:rFonts w:eastAsiaTheme="minorEastAsia" w:cstheme="minorBidi"/>
              <w:noProof/>
              <w:sz w:val="22"/>
              <w:szCs w:val="22"/>
            </w:rPr>
          </w:pPr>
          <w:hyperlink w:anchor="_Toc453861917" w:history="1">
            <w:r w:rsidR="00CC0B99" w:rsidRPr="008553FB">
              <w:rPr>
                <w:rStyle w:val="Lienhypertexte"/>
                <w:rFonts w:ascii="Arial Narrow" w:hAnsi="Arial Narrow"/>
                <w:noProof/>
              </w:rPr>
              <w:t>1.3</w:t>
            </w:r>
            <w:r w:rsidR="00CC0B99">
              <w:rPr>
                <w:rFonts w:eastAsiaTheme="minorEastAsia" w:cstheme="minorBidi"/>
                <w:noProof/>
                <w:sz w:val="22"/>
                <w:szCs w:val="22"/>
              </w:rPr>
              <w:tab/>
            </w:r>
            <w:r w:rsidR="00CC0B99" w:rsidRPr="008553FB">
              <w:rPr>
                <w:rStyle w:val="Lienhypertexte"/>
                <w:rFonts w:ascii="Arial Narrow" w:hAnsi="Arial Narrow"/>
                <w:noProof/>
              </w:rPr>
              <w:t>Enoncé du besoin</w:t>
            </w:r>
            <w:r w:rsidR="00CC0B99">
              <w:rPr>
                <w:noProof/>
                <w:webHidden/>
              </w:rPr>
              <w:tab/>
            </w:r>
            <w:r w:rsidR="00CC0B99">
              <w:rPr>
                <w:noProof/>
                <w:webHidden/>
              </w:rPr>
              <w:fldChar w:fldCharType="begin"/>
            </w:r>
            <w:r w:rsidR="00CC0B99">
              <w:rPr>
                <w:noProof/>
                <w:webHidden/>
              </w:rPr>
              <w:instrText xml:space="preserve"> PAGEREF _Toc453861917 \h </w:instrText>
            </w:r>
            <w:r w:rsidR="00CC0B99">
              <w:rPr>
                <w:noProof/>
                <w:webHidden/>
              </w:rPr>
            </w:r>
            <w:r w:rsidR="00CC0B99">
              <w:rPr>
                <w:noProof/>
                <w:webHidden/>
              </w:rPr>
              <w:fldChar w:fldCharType="separate"/>
            </w:r>
            <w:r w:rsidR="00CC0B99">
              <w:rPr>
                <w:noProof/>
                <w:webHidden/>
              </w:rPr>
              <w:t>3</w:t>
            </w:r>
            <w:r w:rsidR="00CC0B99">
              <w:rPr>
                <w:noProof/>
                <w:webHidden/>
              </w:rPr>
              <w:fldChar w:fldCharType="end"/>
            </w:r>
          </w:hyperlink>
        </w:p>
        <w:p w:rsidR="00CC0B99" w:rsidRDefault="0051442F">
          <w:pPr>
            <w:pStyle w:val="TM3"/>
            <w:tabs>
              <w:tab w:val="left" w:pos="1320"/>
              <w:tab w:val="right" w:leader="dot" w:pos="10194"/>
            </w:tabs>
            <w:rPr>
              <w:rFonts w:eastAsiaTheme="minorEastAsia" w:cstheme="minorBidi"/>
              <w:noProof/>
              <w:sz w:val="22"/>
              <w:szCs w:val="22"/>
            </w:rPr>
          </w:pPr>
          <w:hyperlink w:anchor="_Toc453861918" w:history="1">
            <w:r w:rsidR="00CC0B99" w:rsidRPr="008553FB">
              <w:rPr>
                <w:rStyle w:val="Lienhypertexte"/>
                <w:noProof/>
              </w:rPr>
              <w:t>1.3.1</w:t>
            </w:r>
            <w:r w:rsidR="00CC0B99">
              <w:rPr>
                <w:rFonts w:eastAsiaTheme="minorEastAsia" w:cstheme="minorBidi"/>
                <w:noProof/>
                <w:sz w:val="22"/>
                <w:szCs w:val="22"/>
              </w:rPr>
              <w:tab/>
            </w:r>
            <w:r w:rsidR="00CC0B99" w:rsidRPr="008553FB">
              <w:rPr>
                <w:rStyle w:val="Lienhypertexte"/>
                <w:rFonts w:ascii="Arial Narrow" w:hAnsi="Arial Narrow"/>
                <w:noProof/>
              </w:rPr>
              <w:t>Fonction de service ou finalité du produit :</w:t>
            </w:r>
            <w:r w:rsidR="00CC0B99">
              <w:rPr>
                <w:noProof/>
                <w:webHidden/>
              </w:rPr>
              <w:tab/>
            </w:r>
            <w:r w:rsidR="00CC0B99">
              <w:rPr>
                <w:noProof/>
                <w:webHidden/>
              </w:rPr>
              <w:fldChar w:fldCharType="begin"/>
            </w:r>
            <w:r w:rsidR="00CC0B99">
              <w:rPr>
                <w:noProof/>
                <w:webHidden/>
              </w:rPr>
              <w:instrText xml:space="preserve"> PAGEREF _Toc453861918 \h </w:instrText>
            </w:r>
            <w:r w:rsidR="00CC0B99">
              <w:rPr>
                <w:noProof/>
                <w:webHidden/>
              </w:rPr>
            </w:r>
            <w:r w:rsidR="00CC0B99">
              <w:rPr>
                <w:noProof/>
                <w:webHidden/>
              </w:rPr>
              <w:fldChar w:fldCharType="separate"/>
            </w:r>
            <w:r w:rsidR="00CC0B99">
              <w:rPr>
                <w:noProof/>
                <w:webHidden/>
              </w:rPr>
              <w:t>3</w:t>
            </w:r>
            <w:r w:rsidR="00CC0B99">
              <w:rPr>
                <w:noProof/>
                <w:webHidden/>
              </w:rPr>
              <w:fldChar w:fldCharType="end"/>
            </w:r>
          </w:hyperlink>
        </w:p>
        <w:p w:rsidR="00CC0B99" w:rsidRDefault="0051442F">
          <w:pPr>
            <w:pStyle w:val="TM3"/>
            <w:tabs>
              <w:tab w:val="left" w:pos="1320"/>
              <w:tab w:val="right" w:leader="dot" w:pos="10194"/>
            </w:tabs>
            <w:rPr>
              <w:rFonts w:eastAsiaTheme="minorEastAsia" w:cstheme="minorBidi"/>
              <w:noProof/>
              <w:sz w:val="22"/>
              <w:szCs w:val="22"/>
            </w:rPr>
          </w:pPr>
          <w:hyperlink w:anchor="_Toc453861919" w:history="1">
            <w:r w:rsidR="00CC0B99" w:rsidRPr="008553FB">
              <w:rPr>
                <w:rStyle w:val="Lienhypertexte"/>
                <w:noProof/>
              </w:rPr>
              <w:t>1.3.2</w:t>
            </w:r>
            <w:r w:rsidR="00CC0B99">
              <w:rPr>
                <w:rFonts w:eastAsiaTheme="minorEastAsia" w:cstheme="minorBidi"/>
                <w:noProof/>
                <w:sz w:val="22"/>
                <w:szCs w:val="22"/>
              </w:rPr>
              <w:tab/>
            </w:r>
            <w:r w:rsidR="00CC0B99" w:rsidRPr="008553FB">
              <w:rPr>
                <w:rStyle w:val="Lienhypertexte"/>
                <w:rFonts w:ascii="Arial Narrow" w:hAnsi="Arial Narrow"/>
                <w:noProof/>
              </w:rPr>
              <w:t>Environnement du produit recherché :</w:t>
            </w:r>
            <w:r w:rsidR="00CC0B99">
              <w:rPr>
                <w:noProof/>
                <w:webHidden/>
              </w:rPr>
              <w:tab/>
            </w:r>
            <w:r w:rsidR="00CC0B99">
              <w:rPr>
                <w:noProof/>
                <w:webHidden/>
              </w:rPr>
              <w:fldChar w:fldCharType="begin"/>
            </w:r>
            <w:r w:rsidR="00CC0B99">
              <w:rPr>
                <w:noProof/>
                <w:webHidden/>
              </w:rPr>
              <w:instrText xml:space="preserve"> PAGEREF _Toc453861919 \h </w:instrText>
            </w:r>
            <w:r w:rsidR="00CC0B99">
              <w:rPr>
                <w:noProof/>
                <w:webHidden/>
              </w:rPr>
            </w:r>
            <w:r w:rsidR="00CC0B99">
              <w:rPr>
                <w:noProof/>
                <w:webHidden/>
              </w:rPr>
              <w:fldChar w:fldCharType="separate"/>
            </w:r>
            <w:r w:rsidR="00CC0B99">
              <w:rPr>
                <w:noProof/>
                <w:webHidden/>
              </w:rPr>
              <w:t>3</w:t>
            </w:r>
            <w:r w:rsidR="00CC0B99">
              <w:rPr>
                <w:noProof/>
                <w:webHidden/>
              </w:rPr>
              <w:fldChar w:fldCharType="end"/>
            </w:r>
          </w:hyperlink>
        </w:p>
        <w:p w:rsidR="00CC0B99" w:rsidRDefault="0051442F">
          <w:pPr>
            <w:pStyle w:val="TM1"/>
            <w:tabs>
              <w:tab w:val="left" w:pos="480"/>
              <w:tab w:val="right" w:leader="dot" w:pos="10194"/>
            </w:tabs>
            <w:rPr>
              <w:rFonts w:eastAsiaTheme="minorEastAsia" w:cstheme="minorBidi"/>
              <w:noProof/>
              <w:sz w:val="22"/>
              <w:szCs w:val="22"/>
            </w:rPr>
          </w:pPr>
          <w:hyperlink w:anchor="_Toc453861920" w:history="1">
            <w:r w:rsidR="00CC0B99" w:rsidRPr="008553FB">
              <w:rPr>
                <w:rStyle w:val="Lienhypertexte"/>
                <w:rFonts w:ascii="Arial Narrow" w:hAnsi="Arial Narrow"/>
                <w:noProof/>
              </w:rPr>
              <w:t>2</w:t>
            </w:r>
            <w:r w:rsidR="00CC0B99">
              <w:rPr>
                <w:rFonts w:eastAsiaTheme="minorEastAsia" w:cstheme="minorBidi"/>
                <w:noProof/>
                <w:sz w:val="22"/>
                <w:szCs w:val="22"/>
              </w:rPr>
              <w:tab/>
            </w:r>
            <w:r w:rsidR="00CC0B99" w:rsidRPr="008553FB">
              <w:rPr>
                <w:rStyle w:val="Lienhypertexte"/>
                <w:rFonts w:ascii="Arial Narrow" w:hAnsi="Arial Narrow"/>
                <w:noProof/>
              </w:rPr>
              <w:t>EXPRESSION FONCTIONNELLE DU BESOIN</w:t>
            </w:r>
            <w:r w:rsidR="00CC0B99">
              <w:rPr>
                <w:noProof/>
                <w:webHidden/>
              </w:rPr>
              <w:tab/>
            </w:r>
            <w:r w:rsidR="00CC0B99">
              <w:rPr>
                <w:noProof/>
                <w:webHidden/>
              </w:rPr>
              <w:fldChar w:fldCharType="begin"/>
            </w:r>
            <w:r w:rsidR="00CC0B99">
              <w:rPr>
                <w:noProof/>
                <w:webHidden/>
              </w:rPr>
              <w:instrText xml:space="preserve"> PAGEREF _Toc453861920 \h </w:instrText>
            </w:r>
            <w:r w:rsidR="00CC0B99">
              <w:rPr>
                <w:noProof/>
                <w:webHidden/>
              </w:rPr>
            </w:r>
            <w:r w:rsidR="00CC0B99">
              <w:rPr>
                <w:noProof/>
                <w:webHidden/>
              </w:rPr>
              <w:fldChar w:fldCharType="separate"/>
            </w:r>
            <w:r w:rsidR="00CC0B99">
              <w:rPr>
                <w:noProof/>
                <w:webHidden/>
              </w:rPr>
              <w:t>4</w:t>
            </w:r>
            <w:r w:rsidR="00CC0B99">
              <w:rPr>
                <w:noProof/>
                <w:webHidden/>
              </w:rPr>
              <w:fldChar w:fldCharType="end"/>
            </w:r>
          </w:hyperlink>
        </w:p>
        <w:p w:rsidR="00CC0B99" w:rsidRDefault="0051442F">
          <w:pPr>
            <w:pStyle w:val="TM2"/>
            <w:tabs>
              <w:tab w:val="left" w:pos="880"/>
              <w:tab w:val="right" w:leader="dot" w:pos="10194"/>
            </w:tabs>
            <w:rPr>
              <w:rFonts w:eastAsiaTheme="minorEastAsia" w:cstheme="minorBidi"/>
              <w:noProof/>
              <w:sz w:val="22"/>
              <w:szCs w:val="22"/>
            </w:rPr>
          </w:pPr>
          <w:hyperlink w:anchor="_Toc453861921" w:history="1">
            <w:r w:rsidR="00CC0B99" w:rsidRPr="008553FB">
              <w:rPr>
                <w:rStyle w:val="Lienhypertexte"/>
                <w:rFonts w:ascii="Arial Narrow" w:hAnsi="Arial Narrow"/>
                <w:noProof/>
              </w:rPr>
              <w:t>2.1</w:t>
            </w:r>
            <w:r w:rsidR="00CC0B99">
              <w:rPr>
                <w:rFonts w:eastAsiaTheme="minorEastAsia" w:cstheme="minorBidi"/>
                <w:noProof/>
                <w:sz w:val="22"/>
                <w:szCs w:val="22"/>
              </w:rPr>
              <w:tab/>
            </w:r>
            <w:r w:rsidR="00CC0B99" w:rsidRPr="008553FB">
              <w:rPr>
                <w:rStyle w:val="Lienhypertexte"/>
                <w:rFonts w:ascii="Arial Narrow" w:hAnsi="Arial Narrow"/>
                <w:noProof/>
              </w:rPr>
              <w:t>Fonctions de service et de contrainte</w:t>
            </w:r>
            <w:r w:rsidR="00CC0B99">
              <w:rPr>
                <w:noProof/>
                <w:webHidden/>
              </w:rPr>
              <w:tab/>
            </w:r>
            <w:r w:rsidR="00CC0B99">
              <w:rPr>
                <w:noProof/>
                <w:webHidden/>
              </w:rPr>
              <w:fldChar w:fldCharType="begin"/>
            </w:r>
            <w:r w:rsidR="00CC0B99">
              <w:rPr>
                <w:noProof/>
                <w:webHidden/>
              </w:rPr>
              <w:instrText xml:space="preserve"> PAGEREF _Toc453861921 \h </w:instrText>
            </w:r>
            <w:r w:rsidR="00CC0B99">
              <w:rPr>
                <w:noProof/>
                <w:webHidden/>
              </w:rPr>
            </w:r>
            <w:r w:rsidR="00CC0B99">
              <w:rPr>
                <w:noProof/>
                <w:webHidden/>
              </w:rPr>
              <w:fldChar w:fldCharType="separate"/>
            </w:r>
            <w:r w:rsidR="00CC0B99">
              <w:rPr>
                <w:noProof/>
                <w:webHidden/>
              </w:rPr>
              <w:t>4</w:t>
            </w:r>
            <w:r w:rsidR="00CC0B99">
              <w:rPr>
                <w:noProof/>
                <w:webHidden/>
              </w:rPr>
              <w:fldChar w:fldCharType="end"/>
            </w:r>
          </w:hyperlink>
        </w:p>
        <w:p w:rsidR="00CC0B99" w:rsidRDefault="0051442F">
          <w:pPr>
            <w:pStyle w:val="TM3"/>
            <w:tabs>
              <w:tab w:val="left" w:pos="1320"/>
              <w:tab w:val="right" w:leader="dot" w:pos="10194"/>
            </w:tabs>
            <w:rPr>
              <w:rFonts w:eastAsiaTheme="minorEastAsia" w:cstheme="minorBidi"/>
              <w:noProof/>
              <w:sz w:val="22"/>
              <w:szCs w:val="22"/>
            </w:rPr>
          </w:pPr>
          <w:hyperlink w:anchor="_Toc453861922" w:history="1">
            <w:r w:rsidR="00CC0B99" w:rsidRPr="008553FB">
              <w:rPr>
                <w:rStyle w:val="Lienhypertexte"/>
                <w:noProof/>
              </w:rPr>
              <w:t>2.1.1</w:t>
            </w:r>
            <w:r w:rsidR="00CC0B99">
              <w:rPr>
                <w:rFonts w:eastAsiaTheme="minorEastAsia" w:cstheme="minorBidi"/>
                <w:noProof/>
                <w:sz w:val="22"/>
                <w:szCs w:val="22"/>
              </w:rPr>
              <w:tab/>
            </w:r>
            <w:r w:rsidR="00CC0B99" w:rsidRPr="008553FB">
              <w:rPr>
                <w:rStyle w:val="Lienhypertexte"/>
                <w:rFonts w:ascii="Arial Narrow" w:hAnsi="Arial Narrow"/>
                <w:noProof/>
              </w:rPr>
              <w:t>Diagramme de cas d’utilisation :</w:t>
            </w:r>
            <w:r w:rsidR="00CC0B99">
              <w:rPr>
                <w:noProof/>
                <w:webHidden/>
              </w:rPr>
              <w:tab/>
            </w:r>
            <w:r w:rsidR="00CC0B99">
              <w:rPr>
                <w:noProof/>
                <w:webHidden/>
              </w:rPr>
              <w:fldChar w:fldCharType="begin"/>
            </w:r>
            <w:r w:rsidR="00CC0B99">
              <w:rPr>
                <w:noProof/>
                <w:webHidden/>
              </w:rPr>
              <w:instrText xml:space="preserve"> PAGEREF _Toc453861922 \h </w:instrText>
            </w:r>
            <w:r w:rsidR="00CC0B99">
              <w:rPr>
                <w:noProof/>
                <w:webHidden/>
              </w:rPr>
            </w:r>
            <w:r w:rsidR="00CC0B99">
              <w:rPr>
                <w:noProof/>
                <w:webHidden/>
              </w:rPr>
              <w:fldChar w:fldCharType="separate"/>
            </w:r>
            <w:r w:rsidR="00CC0B99">
              <w:rPr>
                <w:noProof/>
                <w:webHidden/>
              </w:rPr>
              <w:t>4</w:t>
            </w:r>
            <w:r w:rsidR="00CC0B99">
              <w:rPr>
                <w:noProof/>
                <w:webHidden/>
              </w:rPr>
              <w:fldChar w:fldCharType="end"/>
            </w:r>
          </w:hyperlink>
        </w:p>
        <w:p w:rsidR="00CC0B99" w:rsidRDefault="0051442F">
          <w:pPr>
            <w:pStyle w:val="TM3"/>
            <w:tabs>
              <w:tab w:val="left" w:pos="1320"/>
              <w:tab w:val="right" w:leader="dot" w:pos="10194"/>
            </w:tabs>
            <w:rPr>
              <w:rFonts w:eastAsiaTheme="minorEastAsia" w:cstheme="minorBidi"/>
              <w:noProof/>
              <w:sz w:val="22"/>
              <w:szCs w:val="22"/>
            </w:rPr>
          </w:pPr>
          <w:hyperlink w:anchor="_Toc453861923" w:history="1">
            <w:r w:rsidR="00CC0B99" w:rsidRPr="008553FB">
              <w:rPr>
                <w:rStyle w:val="Lienhypertexte"/>
                <w:noProof/>
              </w:rPr>
              <w:t>2.1.2</w:t>
            </w:r>
            <w:r w:rsidR="00CC0B99">
              <w:rPr>
                <w:rFonts w:eastAsiaTheme="minorEastAsia" w:cstheme="minorBidi"/>
                <w:noProof/>
                <w:sz w:val="22"/>
                <w:szCs w:val="22"/>
              </w:rPr>
              <w:tab/>
            </w:r>
            <w:r w:rsidR="00CC0B99" w:rsidRPr="008553FB">
              <w:rPr>
                <w:rStyle w:val="Lienhypertexte"/>
                <w:rFonts w:ascii="Arial Narrow" w:hAnsi="Arial Narrow"/>
                <w:noProof/>
              </w:rPr>
              <w:t>Diagramme d’exigence :</w:t>
            </w:r>
            <w:r w:rsidR="00CC0B99">
              <w:rPr>
                <w:noProof/>
                <w:webHidden/>
              </w:rPr>
              <w:tab/>
            </w:r>
            <w:r w:rsidR="00CC0B99">
              <w:rPr>
                <w:noProof/>
                <w:webHidden/>
              </w:rPr>
              <w:fldChar w:fldCharType="begin"/>
            </w:r>
            <w:r w:rsidR="00CC0B99">
              <w:rPr>
                <w:noProof/>
                <w:webHidden/>
              </w:rPr>
              <w:instrText xml:space="preserve"> PAGEREF _Toc453861923 \h </w:instrText>
            </w:r>
            <w:r w:rsidR="00CC0B99">
              <w:rPr>
                <w:noProof/>
                <w:webHidden/>
              </w:rPr>
            </w:r>
            <w:r w:rsidR="00CC0B99">
              <w:rPr>
                <w:noProof/>
                <w:webHidden/>
              </w:rPr>
              <w:fldChar w:fldCharType="separate"/>
            </w:r>
            <w:r w:rsidR="00CC0B99">
              <w:rPr>
                <w:noProof/>
                <w:webHidden/>
              </w:rPr>
              <w:t>4</w:t>
            </w:r>
            <w:r w:rsidR="00CC0B99">
              <w:rPr>
                <w:noProof/>
                <w:webHidden/>
              </w:rPr>
              <w:fldChar w:fldCharType="end"/>
            </w:r>
          </w:hyperlink>
        </w:p>
        <w:p w:rsidR="00075757" w:rsidRDefault="004F72AE">
          <w:r>
            <w:rPr>
              <w:b/>
              <w:bCs/>
            </w:rPr>
            <w:fldChar w:fldCharType="end"/>
          </w:r>
        </w:p>
      </w:sdtContent>
    </w:sdt>
    <w:p w:rsidR="00C319B9" w:rsidRDefault="00C319B9" w:rsidP="00C319B9">
      <w:pPr>
        <w:pStyle w:val="En-tte"/>
        <w:tabs>
          <w:tab w:val="left" w:pos="708"/>
        </w:tabs>
      </w:pPr>
    </w:p>
    <w:p w:rsidR="00F915A6" w:rsidRDefault="00F915A6" w:rsidP="00C319B9"/>
    <w:p w:rsidR="00F915A6" w:rsidRDefault="00F915A6">
      <w:pPr>
        <w:rPr>
          <w:b/>
          <w:noProof/>
          <w:color w:val="0000FF"/>
          <w:sz w:val="32"/>
          <w:szCs w:val="32"/>
        </w:rPr>
      </w:pPr>
    </w:p>
    <w:p w:rsidR="001D7601" w:rsidRDefault="001D7601">
      <w:pPr>
        <w:rPr>
          <w:rFonts w:ascii="Arial Narrow" w:hAnsi="Arial Narrow"/>
          <w:b/>
          <w:noProof/>
        </w:rPr>
      </w:pPr>
      <w:r>
        <w:rPr>
          <w:rFonts w:ascii="Arial Narrow" w:hAnsi="Arial Narrow"/>
        </w:rPr>
        <w:br w:type="page"/>
      </w:r>
    </w:p>
    <w:p w:rsidR="00CF0988" w:rsidRPr="001D6053" w:rsidRDefault="00154BCA" w:rsidP="00CF0988">
      <w:pPr>
        <w:pStyle w:val="Titre1"/>
        <w:rPr>
          <w:rFonts w:ascii="Arial Narrow" w:hAnsi="Arial Narrow"/>
          <w:color w:val="auto"/>
          <w:sz w:val="24"/>
          <w:szCs w:val="24"/>
        </w:rPr>
      </w:pPr>
      <w:bookmarkStart w:id="1" w:name="_Toc453861909"/>
      <w:r w:rsidRPr="001D6053">
        <w:rPr>
          <w:rFonts w:ascii="Arial Narrow" w:hAnsi="Arial Narrow"/>
          <w:color w:val="auto"/>
          <w:sz w:val="24"/>
          <w:szCs w:val="24"/>
        </w:rPr>
        <w:lastRenderedPageBreak/>
        <w:t>PRESENTATION GENERALE DU PROBLEME</w:t>
      </w:r>
      <w:bookmarkEnd w:id="1"/>
    </w:p>
    <w:p w:rsidR="00CF0988" w:rsidRPr="001D6053" w:rsidRDefault="00CF0988" w:rsidP="00CF0988">
      <w:pPr>
        <w:pStyle w:val="Paragraphedeliste"/>
        <w:spacing w:after="0" w:line="240" w:lineRule="auto"/>
        <w:rPr>
          <w:rFonts w:ascii="Arial Narrow" w:hAnsi="Arial Narrow"/>
          <w:b/>
          <w:sz w:val="24"/>
          <w:szCs w:val="24"/>
          <w:u w:val="single"/>
        </w:rPr>
      </w:pPr>
    </w:p>
    <w:p w:rsidR="00154BCA" w:rsidRDefault="00154BCA" w:rsidP="00CF0988">
      <w:pPr>
        <w:pStyle w:val="Titre2"/>
        <w:rPr>
          <w:rFonts w:ascii="Arial Narrow" w:hAnsi="Arial Narrow"/>
          <w:color w:val="auto"/>
          <w:sz w:val="24"/>
          <w:szCs w:val="24"/>
        </w:rPr>
      </w:pPr>
      <w:bookmarkStart w:id="2" w:name="_Toc453861910"/>
      <w:r w:rsidRPr="001D6053">
        <w:rPr>
          <w:rFonts w:ascii="Arial Narrow" w:hAnsi="Arial Narrow"/>
          <w:color w:val="auto"/>
          <w:sz w:val="24"/>
          <w:szCs w:val="24"/>
        </w:rPr>
        <w:t>Projet</w:t>
      </w:r>
      <w:bookmarkEnd w:id="2"/>
    </w:p>
    <w:p w:rsidR="00154BCA" w:rsidRPr="001D6053" w:rsidRDefault="00154BCA" w:rsidP="00154BCA">
      <w:pPr>
        <w:pStyle w:val="NormalWeb"/>
        <w:spacing w:before="0" w:beforeAutospacing="0" w:after="0"/>
        <w:rPr>
          <w:rFonts w:ascii="Arial Narrow" w:hAnsi="Arial Narrow"/>
        </w:rPr>
      </w:pPr>
    </w:p>
    <w:p w:rsidR="00323D90" w:rsidRPr="001D6053" w:rsidRDefault="00F165D1" w:rsidP="00CF0988">
      <w:pPr>
        <w:pStyle w:val="Titre3"/>
        <w:rPr>
          <w:rFonts w:ascii="Arial Narrow" w:hAnsi="Arial Narrow"/>
          <w:color w:val="auto"/>
        </w:rPr>
      </w:pPr>
      <w:bookmarkStart w:id="3" w:name="_Toc453861911"/>
      <w:r w:rsidRPr="001D6053">
        <w:rPr>
          <w:rFonts w:ascii="Arial Narrow" w:hAnsi="Arial Narrow"/>
          <w:color w:val="auto"/>
        </w:rPr>
        <w:t>Finalités :</w:t>
      </w:r>
      <w:bookmarkEnd w:id="3"/>
    </w:p>
    <w:p w:rsidR="001D6053" w:rsidRDefault="001D6053" w:rsidP="00E01674">
      <w:pPr>
        <w:rPr>
          <w:rFonts w:ascii="Arial Narrow" w:hAnsi="Arial Narrow"/>
        </w:rPr>
      </w:pPr>
    </w:p>
    <w:p w:rsidR="00E01674" w:rsidRPr="001D6053" w:rsidRDefault="00E01674" w:rsidP="00E01674">
      <w:pPr>
        <w:rPr>
          <w:rFonts w:ascii="Arial Narrow" w:hAnsi="Arial Narrow"/>
        </w:rPr>
      </w:pPr>
      <w:r w:rsidRPr="001D6053">
        <w:rPr>
          <w:rFonts w:ascii="Arial Narrow" w:hAnsi="Arial Narrow"/>
        </w:rPr>
        <w:t>Concevoir et réaliser un prototype</w:t>
      </w:r>
      <w:r w:rsidR="000935D8">
        <w:rPr>
          <w:rFonts w:ascii="Arial Narrow" w:hAnsi="Arial Narrow"/>
        </w:rPr>
        <w:t xml:space="preserve"> (robot)</w:t>
      </w:r>
      <w:r w:rsidRPr="001D6053">
        <w:rPr>
          <w:rFonts w:ascii="Arial Narrow" w:hAnsi="Arial Narrow"/>
        </w:rPr>
        <w:t xml:space="preserve"> </w:t>
      </w:r>
      <w:r w:rsidR="00BB254A">
        <w:rPr>
          <w:rFonts w:ascii="Arial Narrow" w:hAnsi="Arial Narrow"/>
        </w:rPr>
        <w:t xml:space="preserve">permettant </w:t>
      </w:r>
      <w:r w:rsidR="000935D8">
        <w:rPr>
          <w:rFonts w:ascii="Arial Narrow" w:hAnsi="Arial Narrow"/>
        </w:rPr>
        <w:t>d’assurer le tri de colis postaux.</w:t>
      </w:r>
    </w:p>
    <w:p w:rsidR="003C3DE4" w:rsidRPr="001D6053" w:rsidRDefault="003C3DE4" w:rsidP="00CF0988">
      <w:pPr>
        <w:rPr>
          <w:rFonts w:ascii="Arial Narrow" w:hAnsi="Arial Narrow"/>
        </w:rPr>
      </w:pPr>
    </w:p>
    <w:p w:rsidR="00FD4AE8" w:rsidRPr="001D6053" w:rsidRDefault="00FD4AE8" w:rsidP="00646F50">
      <w:pPr>
        <w:pStyle w:val="Titre3"/>
        <w:rPr>
          <w:rFonts w:ascii="Arial Narrow" w:hAnsi="Arial Narrow"/>
          <w:color w:val="auto"/>
        </w:rPr>
      </w:pPr>
      <w:bookmarkStart w:id="4" w:name="_Toc453861912"/>
      <w:r w:rsidRPr="001D6053">
        <w:rPr>
          <w:rFonts w:ascii="Arial Narrow" w:hAnsi="Arial Narrow"/>
          <w:color w:val="auto"/>
        </w:rPr>
        <w:t xml:space="preserve">Espérance de retour sur </w:t>
      </w:r>
      <w:bookmarkEnd w:id="4"/>
      <w:r w:rsidR="005A534D" w:rsidRPr="001D6053">
        <w:rPr>
          <w:rFonts w:ascii="Arial Narrow" w:hAnsi="Arial Narrow"/>
          <w:color w:val="auto"/>
        </w:rPr>
        <w:t>investissement :</w:t>
      </w:r>
    </w:p>
    <w:p w:rsidR="001D6053" w:rsidRDefault="001D6053" w:rsidP="00E01674">
      <w:pPr>
        <w:rPr>
          <w:rFonts w:ascii="Arial Narrow" w:hAnsi="Arial Narrow"/>
        </w:rPr>
      </w:pPr>
    </w:p>
    <w:p w:rsidR="00E01674" w:rsidRPr="001D6053" w:rsidRDefault="00116005" w:rsidP="00E01674">
      <w:pPr>
        <w:rPr>
          <w:rFonts w:ascii="Arial Narrow" w:hAnsi="Arial Narrow"/>
        </w:rPr>
      </w:pPr>
      <w:r>
        <w:rPr>
          <w:rFonts w:ascii="Arial Narrow" w:hAnsi="Arial Narrow"/>
        </w:rPr>
        <w:t>Ce robot, associé à d’autres robots, permet d’acheminer les colis postaux dans leur container de destination sans présence humaine diminuant d’autant la masse salariale.</w:t>
      </w:r>
    </w:p>
    <w:p w:rsidR="00016073" w:rsidRPr="001D6053" w:rsidRDefault="00016073" w:rsidP="00F01B22">
      <w:pPr>
        <w:autoSpaceDE w:val="0"/>
        <w:autoSpaceDN w:val="0"/>
        <w:adjustRightInd w:val="0"/>
        <w:jc w:val="both"/>
        <w:rPr>
          <w:rFonts w:ascii="Arial Narrow" w:hAnsi="Arial Narrow"/>
        </w:rPr>
      </w:pPr>
    </w:p>
    <w:p w:rsidR="00154BCA" w:rsidRPr="001D6053" w:rsidRDefault="00154BCA" w:rsidP="00646F50">
      <w:pPr>
        <w:pStyle w:val="Titre2"/>
        <w:rPr>
          <w:rFonts w:ascii="Arial Narrow" w:hAnsi="Arial Narrow"/>
          <w:color w:val="auto"/>
          <w:sz w:val="24"/>
          <w:szCs w:val="24"/>
        </w:rPr>
      </w:pPr>
      <w:bookmarkStart w:id="5" w:name="_Toc453861913"/>
      <w:r w:rsidRPr="001D6053">
        <w:rPr>
          <w:rFonts w:ascii="Arial Narrow" w:hAnsi="Arial Narrow"/>
          <w:color w:val="auto"/>
          <w:sz w:val="24"/>
          <w:szCs w:val="24"/>
        </w:rPr>
        <w:t>Contexte</w:t>
      </w:r>
      <w:bookmarkEnd w:id="5"/>
    </w:p>
    <w:p w:rsidR="00154BCA" w:rsidRPr="001D6053" w:rsidRDefault="00154BCA" w:rsidP="00154BCA">
      <w:pPr>
        <w:pStyle w:val="En-tte"/>
        <w:tabs>
          <w:tab w:val="clear" w:pos="4536"/>
          <w:tab w:val="clear" w:pos="9072"/>
        </w:tabs>
        <w:jc w:val="both"/>
        <w:rPr>
          <w:rFonts w:ascii="Arial Narrow" w:hAnsi="Arial Narrow"/>
        </w:rPr>
      </w:pPr>
    </w:p>
    <w:p w:rsidR="00154BCA" w:rsidRPr="001D6053" w:rsidRDefault="00154BCA" w:rsidP="00646F50">
      <w:pPr>
        <w:pStyle w:val="Titre3"/>
        <w:rPr>
          <w:rFonts w:ascii="Arial Narrow" w:hAnsi="Arial Narrow"/>
          <w:color w:val="auto"/>
        </w:rPr>
      </w:pPr>
      <w:bookmarkStart w:id="6" w:name="_Toc453861914"/>
      <w:r w:rsidRPr="001D6053">
        <w:rPr>
          <w:rFonts w:ascii="Arial Narrow" w:hAnsi="Arial Narrow"/>
          <w:color w:val="auto"/>
        </w:rPr>
        <w:t>Situation du projet</w:t>
      </w:r>
      <w:r w:rsidR="00780FAD" w:rsidRPr="001D6053">
        <w:rPr>
          <w:rFonts w:ascii="Arial Narrow" w:hAnsi="Arial Narrow"/>
          <w:color w:val="auto"/>
        </w:rPr>
        <w:t> :</w:t>
      </w:r>
      <w:bookmarkEnd w:id="6"/>
    </w:p>
    <w:p w:rsidR="001D6053" w:rsidRDefault="001D6053" w:rsidP="00154BCA">
      <w:pPr>
        <w:pStyle w:val="En-tte"/>
        <w:tabs>
          <w:tab w:val="clear" w:pos="4536"/>
          <w:tab w:val="clear" w:pos="9072"/>
        </w:tabs>
        <w:jc w:val="both"/>
        <w:rPr>
          <w:rFonts w:ascii="Arial Narrow" w:hAnsi="Arial Narrow"/>
        </w:rPr>
      </w:pPr>
    </w:p>
    <w:p w:rsidR="00646F50" w:rsidRPr="001D6053" w:rsidRDefault="00116005" w:rsidP="00154BCA">
      <w:pPr>
        <w:pStyle w:val="En-tte"/>
        <w:tabs>
          <w:tab w:val="clear" w:pos="4536"/>
          <w:tab w:val="clear" w:pos="9072"/>
        </w:tabs>
        <w:jc w:val="both"/>
        <w:rPr>
          <w:rFonts w:ascii="Arial Narrow" w:hAnsi="Arial Narrow"/>
        </w:rPr>
      </w:pPr>
      <w:r>
        <w:rPr>
          <w:rFonts w:ascii="Arial Narrow" w:hAnsi="Arial Narrow"/>
        </w:rPr>
        <w:t>Le robot tri postal se déplace dans un local marqué par des lignes au sol qui, par détection, permet au robot de retrouver et de déposer des colis dans des emplacements de destination.</w:t>
      </w:r>
    </w:p>
    <w:p w:rsidR="00D70028" w:rsidRPr="001D6053" w:rsidRDefault="00D70028" w:rsidP="0034255C">
      <w:pPr>
        <w:pStyle w:val="En-tte"/>
        <w:rPr>
          <w:rFonts w:ascii="Arial Narrow" w:hAnsi="Arial Narrow"/>
        </w:rPr>
      </w:pPr>
    </w:p>
    <w:p w:rsidR="00D70028" w:rsidRPr="001D6053" w:rsidRDefault="005F7F21" w:rsidP="00D70028">
      <w:pPr>
        <w:pStyle w:val="Titre3"/>
        <w:rPr>
          <w:rFonts w:ascii="Arial Narrow" w:hAnsi="Arial Narrow"/>
          <w:color w:val="auto"/>
        </w:rPr>
      </w:pPr>
      <w:bookmarkStart w:id="7" w:name="_Toc453861915"/>
      <w:r w:rsidRPr="001D6053">
        <w:rPr>
          <w:rFonts w:ascii="Arial Narrow" w:hAnsi="Arial Narrow"/>
          <w:color w:val="auto"/>
        </w:rPr>
        <w:t>Aspect</w:t>
      </w:r>
      <w:r w:rsidR="00D70028" w:rsidRPr="001D6053">
        <w:rPr>
          <w:rFonts w:ascii="Arial Narrow" w:hAnsi="Arial Narrow"/>
          <w:color w:val="auto"/>
        </w:rPr>
        <w:t xml:space="preserve"> environnemental, sociétal et économique</w:t>
      </w:r>
      <w:r w:rsidR="00780FAD" w:rsidRPr="001D6053">
        <w:rPr>
          <w:rFonts w:ascii="Arial Narrow" w:hAnsi="Arial Narrow"/>
          <w:color w:val="auto"/>
        </w:rPr>
        <w:t> :</w:t>
      </w:r>
      <w:bookmarkEnd w:id="7"/>
    </w:p>
    <w:p w:rsidR="0034255C" w:rsidRPr="001D6053" w:rsidRDefault="0034255C" w:rsidP="0034255C">
      <w:pPr>
        <w:pStyle w:val="En-tte"/>
        <w:rPr>
          <w:rFonts w:ascii="Arial Narrow" w:hAnsi="Arial Narrow"/>
        </w:rPr>
      </w:pPr>
    </w:p>
    <w:p w:rsidR="0034255C" w:rsidRPr="001D6053" w:rsidRDefault="0034255C" w:rsidP="0034255C">
      <w:pPr>
        <w:pStyle w:val="En-tte"/>
        <w:rPr>
          <w:rFonts w:ascii="Arial Narrow" w:hAnsi="Arial Narrow"/>
        </w:rPr>
      </w:pPr>
    </w:p>
    <w:p w:rsidR="0034255C" w:rsidRPr="001D6053" w:rsidRDefault="00123F45" w:rsidP="0034255C">
      <w:pPr>
        <w:pStyle w:val="En-tte"/>
        <w:rPr>
          <w:rFonts w:ascii="Arial Narrow" w:hAnsi="Arial Narrow"/>
        </w:rPr>
      </w:pPr>
      <w:r>
        <w:rPr>
          <w:rFonts w:ascii="Arial Narrow" w:hAnsi="Arial Narrow"/>
          <w:noProof/>
        </w:rPr>
        <mc:AlternateContent>
          <mc:Choice Requires="wpg">
            <w:drawing>
              <wp:anchor distT="0" distB="0" distL="114300" distR="114300" simplePos="0" relativeHeight="251667968" behindDoc="0" locked="0" layoutInCell="1" allowOverlap="1">
                <wp:simplePos x="0" y="0"/>
                <wp:positionH relativeFrom="column">
                  <wp:posOffset>59055</wp:posOffset>
                </wp:positionH>
                <wp:positionV relativeFrom="paragraph">
                  <wp:posOffset>102235</wp:posOffset>
                </wp:positionV>
                <wp:extent cx="6760210" cy="4192270"/>
                <wp:effectExtent l="57150" t="38100" r="78740" b="93980"/>
                <wp:wrapNone/>
                <wp:docPr id="36" name="Groupe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0210" cy="4192270"/>
                          <a:chOff x="0" y="270643"/>
                          <a:chExt cx="6759911" cy="4192460"/>
                        </a:xfrm>
                      </wpg:grpSpPr>
                      <wps:wsp>
                        <wps:cNvPr id="228" name="Zone de texte 19"/>
                        <wps:cNvSpPr txBox="1">
                          <a:spLocks/>
                        </wps:cNvSpPr>
                        <wps:spPr>
                          <a:xfrm>
                            <a:off x="1871932" y="270643"/>
                            <a:ext cx="3309620" cy="638676"/>
                          </a:xfrm>
                          <a:prstGeom prst="rect">
                            <a:avLst/>
                          </a:prstGeom>
                          <a:ln/>
                        </wps:spPr>
                        <wps:style>
                          <a:lnRef idx="1">
                            <a:schemeClr val="accent3"/>
                          </a:lnRef>
                          <a:fillRef idx="2">
                            <a:schemeClr val="accent3"/>
                          </a:fillRef>
                          <a:effectRef idx="1">
                            <a:schemeClr val="accent3"/>
                          </a:effectRef>
                          <a:fontRef idx="minor">
                            <a:schemeClr val="dk1"/>
                          </a:fontRef>
                        </wps:style>
                        <wps:txbx>
                          <w:txbxContent>
                            <w:p w:rsidR="00D70028" w:rsidRPr="008B5DC6" w:rsidRDefault="00123F45" w:rsidP="00421D87">
                              <w:pPr>
                                <w:contextualSpacing/>
                                <w:rPr>
                                  <w:rFonts w:cs="Arial"/>
                                  <w:sz w:val="20"/>
                                  <w:szCs w:val="18"/>
                                </w:rPr>
                              </w:pPr>
                              <w:r>
                                <w:rPr>
                                  <w:rFonts w:cs="Arial"/>
                                  <w:sz w:val="20"/>
                                  <w:szCs w:val="18"/>
                                </w:rPr>
                                <w:t>Permet d’effectuer un tri automatique des colis postaux sans contrainte énergétique (sauf celle des batteries) et rejet de CO2 dans l’atmosphère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7" name="Groupe 21"/>
                        <wpg:cNvGrpSpPr/>
                        <wpg:grpSpPr>
                          <a:xfrm>
                            <a:off x="1751162" y="983411"/>
                            <a:ext cx="3434400" cy="2595600"/>
                            <a:chOff x="0" y="0"/>
                            <a:chExt cx="3433313" cy="2596551"/>
                          </a:xfrm>
                        </wpg:grpSpPr>
                        <wpg:graphicFrame>
                          <wpg:cNvPr id="38" name="Diagramme 35"/>
                          <wpg:cNvFrPr/>
                          <wpg:xfrm>
                            <a:off x="0" y="146650"/>
                            <a:ext cx="3433313" cy="2449901"/>
                          </wpg:xfrm>
                          <a:graphic>
                            <a:graphicData uri="http://schemas.openxmlformats.org/drawingml/2006/diagram">
                              <dgm:relIds xmlns:dgm="http://schemas.openxmlformats.org/drawingml/2006/diagram" xmlns:r="http://schemas.openxmlformats.org/officeDocument/2006/relationships" r:dm="rId8" r:lo="rId9" r:qs="rId10" r:cs="rId11"/>
                            </a:graphicData>
                          </a:graphic>
                        </wpg:graphicFrame>
                        <wps:wsp>
                          <wps:cNvPr id="225" name="AutoShape 72"/>
                          <wps:cNvCnPr>
                            <a:cxnSpLocks noChangeShapeType="1"/>
                          </wps:cNvCnPr>
                          <wps:spPr bwMode="auto">
                            <a:xfrm flipH="1">
                              <a:off x="146649" y="2009955"/>
                              <a:ext cx="544195" cy="3219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7" name="AutoShape 74"/>
                          <wps:cNvCnPr>
                            <a:cxnSpLocks noChangeShapeType="1"/>
                          </wps:cNvCnPr>
                          <wps:spPr bwMode="auto">
                            <a:xfrm flipV="1">
                              <a:off x="1768415" y="0"/>
                              <a:ext cx="0" cy="373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226" name="Zone de texte 21"/>
                        <wps:cNvSpPr txBox="1">
                          <a:spLocks/>
                        </wps:cNvSpPr>
                        <wps:spPr>
                          <a:xfrm>
                            <a:off x="0" y="3709358"/>
                            <a:ext cx="2700068" cy="753745"/>
                          </a:xfrm>
                          <a:prstGeom prst="rect">
                            <a:avLst/>
                          </a:prstGeom>
                          <a:ln/>
                        </wps:spPr>
                        <wps:style>
                          <a:lnRef idx="1">
                            <a:schemeClr val="accent3"/>
                          </a:lnRef>
                          <a:fillRef idx="2">
                            <a:schemeClr val="accent3"/>
                          </a:fillRef>
                          <a:effectRef idx="1">
                            <a:schemeClr val="accent3"/>
                          </a:effectRef>
                          <a:fontRef idx="minor">
                            <a:schemeClr val="dk1"/>
                          </a:fontRef>
                        </wps:style>
                        <wps:txbx>
                          <w:txbxContent>
                            <w:p w:rsidR="003013B9" w:rsidRPr="00D10B9A" w:rsidRDefault="00123F45" w:rsidP="00D10B9A">
                              <w:pPr>
                                <w:contextualSpacing/>
                                <w:rPr>
                                  <w:sz w:val="20"/>
                                </w:rPr>
                              </w:pPr>
                              <w:r>
                                <w:rPr>
                                  <w:sz w:val="20"/>
                                </w:rPr>
                                <w:t>Suppression de tâche fastidieuse et répétitive permettant d’utiliser le personnel pour des tâches plus complexes</w:t>
                              </w:r>
                              <w:r w:rsidR="009C3ED5">
                                <w:rPr>
                                  <w:sz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 name="Zone de texte 20"/>
                        <wps:cNvSpPr txBox="1">
                          <a:spLocks/>
                        </wps:cNvSpPr>
                        <wps:spPr>
                          <a:xfrm>
                            <a:off x="3355676" y="3726610"/>
                            <a:ext cx="3404235" cy="736492"/>
                          </a:xfrm>
                          <a:prstGeom prst="rect">
                            <a:avLst/>
                          </a:prstGeom>
                          <a:ln/>
                        </wps:spPr>
                        <wps:style>
                          <a:lnRef idx="1">
                            <a:schemeClr val="accent3"/>
                          </a:lnRef>
                          <a:fillRef idx="2">
                            <a:schemeClr val="accent3"/>
                          </a:fillRef>
                          <a:effectRef idx="1">
                            <a:schemeClr val="accent3"/>
                          </a:effectRef>
                          <a:fontRef idx="minor">
                            <a:schemeClr val="dk1"/>
                          </a:fontRef>
                        </wps:style>
                        <wps:txbx>
                          <w:txbxContent>
                            <w:p w:rsidR="00B32CE9" w:rsidRDefault="00123F45" w:rsidP="00421D87">
                              <w:pPr>
                                <w:contextualSpacing/>
                                <w:rPr>
                                  <w:rFonts w:cs="Arial"/>
                                  <w:sz w:val="20"/>
                                  <w:szCs w:val="20"/>
                                </w:rPr>
                              </w:pPr>
                              <w:r>
                                <w:rPr>
                                  <w:rFonts w:cs="Arial"/>
                                  <w:sz w:val="20"/>
                                  <w:szCs w:val="20"/>
                                </w:rPr>
                                <w:t>Rapidité du tri donc gain de temps et d’argent, consommation très limitée, entretien minime et diminution de la masse salariale.</w:t>
                              </w:r>
                            </w:p>
                            <w:p w:rsidR="00D70028" w:rsidRPr="008B5DC6" w:rsidRDefault="00D70028" w:rsidP="0034255C">
                              <w:pPr>
                                <w:contextualSpacing/>
                                <w:jc w:val="center"/>
                                <w:rPr>
                                  <w:rFonts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 name="AutoShape 72"/>
                        <wps:cNvCnPr>
                          <a:cxnSpLocks noChangeShapeType="1"/>
                        </wps:cNvCnPr>
                        <wps:spPr bwMode="auto">
                          <a:xfrm>
                            <a:off x="4356340" y="2976113"/>
                            <a:ext cx="544115" cy="32186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e 7" o:spid="_x0000_s1026" style="position:absolute;margin-left:4.65pt;margin-top:8.05pt;width:532.3pt;height:330.1pt;z-index:251667968" coordorigin=",2706" coordsize="67599,41924"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">
                <v:shapetype id="_x0000_t202" coordsize="21600,21600" o:spt="202" path="m,l,21600r21600,l21600,xe">
                  <v:stroke joinstyle="miter"/>
                  <v:path gradientshapeok="t" o:connecttype="rect"/>
                </v:shapetype>
                <v:shape id="Zone de texte 19" o:spid="_x0000_s1027" type="#_x0000_t202" style="position:absolute;left:18719;top:2706;width:33096;height:6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" fillcolor="#cdddac [1622]" strokecolor="#94b64e [3046]">
                  <v:fill color2="#f0f4e6 [502]" rotate="t" angle="180" colors="0 #dafda7;22938f #e4fdc2;1 #f5ffe6" focus="100%" type="gradient"/>
                  <v:shadow on="t" color="black" opacity="24903f" origin=",.5" offset="0,.55556mm"/>
                  <v:path arrowok="t"/>
                  <v:textbox>
                    <w:txbxContent>
                      <w:p w:rsidR="00D70028" w:rsidRPr="008B5DC6" w:rsidRDefault="00123F45" w:rsidP="00421D87">
                        <w:pPr>
                          <w:contextualSpacing/>
                          <w:rPr>
                            <w:rFonts w:cs="Arial"/>
                            <w:sz w:val="20"/>
                            <w:szCs w:val="18"/>
                          </w:rPr>
                        </w:pPr>
                        <w:r>
                          <w:rPr>
                            <w:rFonts w:cs="Arial"/>
                            <w:sz w:val="20"/>
                            <w:szCs w:val="18"/>
                          </w:rPr>
                          <w:t>Permet d’effectuer un tri automatique des colis postaux sans contrainte énergétique (sauf celle des batteries) et rejet de CO2 dans l’atmosphère</w:t>
                        </w:r>
                      </w:p>
                    </w:txbxContent>
                  </v:textbox>
                </v:shape>
                <v:group id="Groupe 21" o:spid="_x0000_s1028" style="position:absolute;left:17511;top:9834;width:34344;height:25956" coordsize="34333,2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me 35" o:spid="_x0000_s1029" type="#_x0000_t75" style="position:absolute;left:4736;top:1346;width:25959;height:2317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">
                    <v:imagedata r:id="rId13" o:title=""/>
                    <o:lock v:ext="edit" aspectratio="f"/>
                  </v:shape>
                  <v:shapetype id="_x0000_t32" coordsize="21600,21600" o:spt="32" o:oned="t" path="m,l21600,21600e" filled="f">
                    <v:path arrowok="t" fillok="f" o:connecttype="none"/>
                    <o:lock v:ext="edit" shapetype="t"/>
                  </v:shapetype>
                  <v:shape id="AutoShape 72" o:spid="_x0000_s1030" type="#_x0000_t32" style="position:absolute;left:1466;top:20099;width:5442;height:32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">
                    <v:stroke endarrow="block"/>
                  </v:shape>
                  <v:shape id="AutoShape 74" o:spid="_x0000_s1031" type="#_x0000_t32" style="position:absolute;left:17684;width:0;height:373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">
                    <v:stroke endarrow="block"/>
                  </v:shape>
                </v:group>
                <v:shape id="Zone de texte 21" o:spid="_x0000_s1032" type="#_x0000_t202" style="position:absolute;top:37093;width:27000;height:7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" fillcolor="#cdddac [1622]" strokecolor="#94b64e [3046]">
                  <v:fill color2="#f0f4e6 [502]" rotate="t" angle="180" colors="0 #dafda7;22938f #e4fdc2;1 #f5ffe6" focus="100%" type="gradient"/>
                  <v:shadow on="t" color="black" opacity="24903f" origin=",.5" offset="0,.55556mm"/>
                  <v:path arrowok="t"/>
                  <v:textbox>
                    <w:txbxContent>
                      <w:p w:rsidR="003013B9" w:rsidRPr="00D10B9A" w:rsidRDefault="00123F45" w:rsidP="00D10B9A">
                        <w:pPr>
                          <w:contextualSpacing/>
                          <w:rPr>
                            <w:sz w:val="20"/>
                          </w:rPr>
                        </w:pPr>
                        <w:r>
                          <w:rPr>
                            <w:sz w:val="20"/>
                          </w:rPr>
                          <w:t>Suppression de tâche fastidieuse et répétitive permettant d’utiliser le personnel pour des tâches plus complexes</w:t>
                        </w:r>
                        <w:r w:rsidR="009C3ED5">
                          <w:rPr>
                            <w:sz w:val="20"/>
                          </w:rPr>
                          <w:t xml:space="preserve"> </w:t>
                        </w:r>
                      </w:p>
                    </w:txbxContent>
                  </v:textbox>
                </v:shape>
                <v:shape id="Zone de texte 20" o:spid="_x0000_s1033" type="#_x0000_t202" style="position:absolute;left:33556;top:37266;width:34043;height:7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" fillcolor="#cdddac [1622]" strokecolor="#94b64e [3046]">
                  <v:fill color2="#f0f4e6 [502]" rotate="t" angle="180" colors="0 #dafda7;22938f #e4fdc2;1 #f5ffe6" focus="100%" type="gradient"/>
                  <v:shadow on="t" color="black" opacity="24903f" origin=",.5" offset="0,.55556mm"/>
                  <v:path arrowok="t"/>
                  <v:textbox>
                    <w:txbxContent>
                      <w:p w:rsidR="00B32CE9" w:rsidRDefault="00123F45" w:rsidP="00421D87">
                        <w:pPr>
                          <w:contextualSpacing/>
                          <w:rPr>
                            <w:rFonts w:cs="Arial"/>
                            <w:sz w:val="20"/>
                            <w:szCs w:val="20"/>
                          </w:rPr>
                        </w:pPr>
                        <w:r>
                          <w:rPr>
                            <w:rFonts w:cs="Arial"/>
                            <w:sz w:val="20"/>
                            <w:szCs w:val="20"/>
                          </w:rPr>
                          <w:t>Rapidité du tri donc gain de temps et d’argent, consommation très limitée, entretien minime et diminution de la masse salariale.</w:t>
                        </w:r>
                      </w:p>
                      <w:p w:rsidR="00D70028" w:rsidRPr="008B5DC6" w:rsidRDefault="00D70028" w:rsidP="0034255C">
                        <w:pPr>
                          <w:contextualSpacing/>
                          <w:jc w:val="center"/>
                          <w:rPr>
                            <w:rFonts w:cs="Arial"/>
                            <w:sz w:val="20"/>
                            <w:szCs w:val="20"/>
                          </w:rPr>
                        </w:pPr>
                      </w:p>
                    </w:txbxContent>
                  </v:textbox>
                </v:shape>
                <v:shape id="AutoShape 72" o:spid="_x0000_s1034" type="#_x0000_t32" style="position:absolute;left:43563;top:29761;width:5441;height:32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">
                  <v:stroke endarrow="block"/>
                </v:shape>
              </v:group>
            </w:pict>
          </mc:Fallback>
        </mc:AlternateContent>
      </w:r>
    </w:p>
    <w:p w:rsidR="0034255C" w:rsidRPr="001D6053" w:rsidRDefault="0034255C" w:rsidP="0034255C">
      <w:pPr>
        <w:pStyle w:val="En-tte"/>
        <w:rPr>
          <w:rFonts w:ascii="Arial Narrow" w:hAnsi="Arial Narrow"/>
        </w:rPr>
      </w:pPr>
    </w:p>
    <w:p w:rsidR="00F915A6" w:rsidRPr="001D6053" w:rsidRDefault="00F915A6" w:rsidP="0034255C">
      <w:pPr>
        <w:pStyle w:val="En-tte"/>
        <w:rPr>
          <w:rFonts w:ascii="Arial Narrow" w:hAnsi="Arial Narrow"/>
        </w:rPr>
      </w:pPr>
    </w:p>
    <w:p w:rsidR="0034255C" w:rsidRPr="001D6053" w:rsidRDefault="0034255C" w:rsidP="0034255C">
      <w:pPr>
        <w:pStyle w:val="En-tte"/>
        <w:jc w:val="both"/>
        <w:rPr>
          <w:rFonts w:ascii="Arial Narrow" w:hAnsi="Arial Narrow"/>
        </w:rPr>
      </w:pPr>
    </w:p>
    <w:p w:rsidR="0034255C" w:rsidRPr="001D6053" w:rsidRDefault="0034255C" w:rsidP="0034255C">
      <w:pPr>
        <w:pStyle w:val="En-tte"/>
        <w:jc w:val="both"/>
        <w:rPr>
          <w:rFonts w:ascii="Arial Narrow" w:hAnsi="Arial Narrow"/>
        </w:rPr>
      </w:pPr>
    </w:p>
    <w:p w:rsidR="0034255C" w:rsidRPr="001D6053" w:rsidRDefault="0034255C" w:rsidP="0034255C">
      <w:pPr>
        <w:pStyle w:val="En-tte"/>
        <w:jc w:val="both"/>
        <w:rPr>
          <w:rFonts w:ascii="Arial Narrow" w:hAnsi="Arial Narrow"/>
        </w:rPr>
      </w:pPr>
    </w:p>
    <w:p w:rsidR="0034255C" w:rsidRPr="001D6053" w:rsidRDefault="0034255C" w:rsidP="0034255C">
      <w:pPr>
        <w:pStyle w:val="En-tte"/>
        <w:jc w:val="both"/>
        <w:rPr>
          <w:rFonts w:ascii="Arial Narrow" w:hAnsi="Arial Narrow"/>
        </w:rPr>
      </w:pPr>
    </w:p>
    <w:p w:rsidR="0034255C" w:rsidRPr="001D6053" w:rsidRDefault="0034255C" w:rsidP="0034255C">
      <w:pPr>
        <w:pStyle w:val="En-tte"/>
        <w:jc w:val="both"/>
        <w:rPr>
          <w:rFonts w:ascii="Arial Narrow" w:hAnsi="Arial Narrow"/>
        </w:rPr>
      </w:pPr>
    </w:p>
    <w:p w:rsidR="0034255C" w:rsidRPr="001D6053" w:rsidRDefault="0034255C" w:rsidP="0034255C">
      <w:pPr>
        <w:pStyle w:val="En-tte"/>
        <w:jc w:val="both"/>
        <w:rPr>
          <w:rFonts w:ascii="Arial Narrow" w:hAnsi="Arial Narrow"/>
        </w:rPr>
      </w:pPr>
    </w:p>
    <w:p w:rsidR="0034255C" w:rsidRPr="001D6053" w:rsidRDefault="0034255C" w:rsidP="0034255C">
      <w:pPr>
        <w:pStyle w:val="En-tte"/>
        <w:jc w:val="both"/>
        <w:rPr>
          <w:rFonts w:ascii="Arial Narrow" w:hAnsi="Arial Narrow"/>
        </w:rPr>
      </w:pPr>
    </w:p>
    <w:p w:rsidR="0034255C" w:rsidRPr="001D6053" w:rsidRDefault="0034255C" w:rsidP="0034255C">
      <w:pPr>
        <w:pStyle w:val="En-tte"/>
        <w:jc w:val="both"/>
        <w:rPr>
          <w:rFonts w:ascii="Arial Narrow" w:hAnsi="Arial Narrow"/>
        </w:rPr>
      </w:pPr>
    </w:p>
    <w:p w:rsidR="0034255C" w:rsidRPr="001D6053" w:rsidRDefault="0034255C" w:rsidP="0034255C">
      <w:pPr>
        <w:pStyle w:val="En-tte"/>
        <w:jc w:val="both"/>
        <w:rPr>
          <w:rFonts w:ascii="Arial Narrow" w:hAnsi="Arial Narrow"/>
        </w:rPr>
      </w:pPr>
    </w:p>
    <w:p w:rsidR="0034255C" w:rsidRPr="001D6053" w:rsidRDefault="0034255C" w:rsidP="0034255C">
      <w:pPr>
        <w:pStyle w:val="En-tte"/>
        <w:jc w:val="both"/>
        <w:rPr>
          <w:rFonts w:ascii="Arial Narrow" w:hAnsi="Arial Narrow"/>
        </w:rPr>
      </w:pPr>
    </w:p>
    <w:p w:rsidR="0034255C" w:rsidRPr="001D6053" w:rsidRDefault="0034255C" w:rsidP="0034255C">
      <w:pPr>
        <w:pStyle w:val="En-tte"/>
        <w:jc w:val="both"/>
        <w:rPr>
          <w:rFonts w:ascii="Arial Narrow" w:hAnsi="Arial Narrow"/>
        </w:rPr>
      </w:pPr>
    </w:p>
    <w:p w:rsidR="0034255C" w:rsidRPr="001D6053" w:rsidRDefault="0034255C" w:rsidP="0034255C">
      <w:pPr>
        <w:pStyle w:val="En-tte"/>
        <w:jc w:val="both"/>
        <w:rPr>
          <w:rFonts w:ascii="Arial Narrow" w:hAnsi="Arial Narrow"/>
        </w:rPr>
      </w:pPr>
    </w:p>
    <w:p w:rsidR="0034255C" w:rsidRPr="001D6053" w:rsidRDefault="0034255C" w:rsidP="0034255C">
      <w:pPr>
        <w:pStyle w:val="En-tte"/>
        <w:jc w:val="both"/>
        <w:rPr>
          <w:rFonts w:ascii="Arial Narrow" w:hAnsi="Arial Narrow"/>
        </w:rPr>
      </w:pPr>
    </w:p>
    <w:p w:rsidR="0034255C" w:rsidRPr="001D6053" w:rsidRDefault="0034255C" w:rsidP="0034255C">
      <w:pPr>
        <w:pStyle w:val="En-tte"/>
        <w:jc w:val="both"/>
        <w:rPr>
          <w:rFonts w:ascii="Arial Narrow" w:hAnsi="Arial Narrow"/>
        </w:rPr>
      </w:pPr>
    </w:p>
    <w:p w:rsidR="0034255C" w:rsidRPr="001D6053" w:rsidRDefault="0034255C" w:rsidP="0034255C">
      <w:pPr>
        <w:pStyle w:val="En-tte"/>
        <w:jc w:val="both"/>
        <w:rPr>
          <w:rFonts w:ascii="Arial Narrow" w:hAnsi="Arial Narrow"/>
        </w:rPr>
      </w:pPr>
    </w:p>
    <w:p w:rsidR="0034255C" w:rsidRPr="001D6053" w:rsidRDefault="0034255C" w:rsidP="0034255C">
      <w:pPr>
        <w:pStyle w:val="En-tte"/>
        <w:jc w:val="both"/>
        <w:rPr>
          <w:rFonts w:ascii="Arial Narrow" w:hAnsi="Arial Narrow"/>
        </w:rPr>
      </w:pPr>
    </w:p>
    <w:p w:rsidR="0034255C" w:rsidRPr="001D6053" w:rsidRDefault="0034255C" w:rsidP="0034255C">
      <w:pPr>
        <w:pStyle w:val="En-tte"/>
        <w:jc w:val="both"/>
        <w:rPr>
          <w:rFonts w:ascii="Arial Narrow" w:hAnsi="Arial Narrow"/>
        </w:rPr>
      </w:pPr>
    </w:p>
    <w:p w:rsidR="0034255C" w:rsidRPr="001D6053" w:rsidRDefault="0034255C" w:rsidP="0034255C">
      <w:pPr>
        <w:pStyle w:val="En-tte"/>
        <w:jc w:val="both"/>
        <w:rPr>
          <w:rFonts w:ascii="Arial Narrow" w:hAnsi="Arial Narrow"/>
        </w:rPr>
      </w:pPr>
    </w:p>
    <w:p w:rsidR="0034255C" w:rsidRPr="001D6053" w:rsidRDefault="0034255C" w:rsidP="00154BCA">
      <w:pPr>
        <w:pStyle w:val="En-tte"/>
        <w:tabs>
          <w:tab w:val="clear" w:pos="4536"/>
          <w:tab w:val="clear" w:pos="9072"/>
        </w:tabs>
        <w:jc w:val="both"/>
        <w:rPr>
          <w:rFonts w:ascii="Arial Narrow" w:hAnsi="Arial Narrow"/>
        </w:rPr>
      </w:pPr>
    </w:p>
    <w:p w:rsidR="007037AC" w:rsidRPr="001D6053" w:rsidRDefault="007037AC" w:rsidP="00154BCA">
      <w:pPr>
        <w:pStyle w:val="En-tte"/>
        <w:tabs>
          <w:tab w:val="clear" w:pos="4536"/>
          <w:tab w:val="clear" w:pos="9072"/>
        </w:tabs>
        <w:jc w:val="both"/>
        <w:rPr>
          <w:rFonts w:ascii="Arial Narrow" w:hAnsi="Arial Narrow"/>
        </w:rPr>
      </w:pPr>
    </w:p>
    <w:p w:rsidR="0034255C" w:rsidRPr="001D6053" w:rsidRDefault="0034255C" w:rsidP="00154BCA">
      <w:pPr>
        <w:pStyle w:val="En-tte"/>
        <w:tabs>
          <w:tab w:val="clear" w:pos="4536"/>
          <w:tab w:val="clear" w:pos="9072"/>
        </w:tabs>
        <w:jc w:val="both"/>
        <w:rPr>
          <w:rFonts w:ascii="Arial Narrow" w:hAnsi="Arial Narrow"/>
        </w:rPr>
      </w:pPr>
    </w:p>
    <w:p w:rsidR="00026D91" w:rsidRPr="001D6053" w:rsidRDefault="00026D91" w:rsidP="00154BCA">
      <w:pPr>
        <w:pStyle w:val="En-tte"/>
        <w:tabs>
          <w:tab w:val="clear" w:pos="4536"/>
          <w:tab w:val="clear" w:pos="9072"/>
        </w:tabs>
        <w:jc w:val="both"/>
        <w:rPr>
          <w:rFonts w:ascii="Arial Narrow" w:hAnsi="Arial Narrow"/>
        </w:rPr>
      </w:pPr>
    </w:p>
    <w:p w:rsidR="003605EF" w:rsidRPr="001D6053" w:rsidRDefault="003605EF" w:rsidP="00154BCA">
      <w:pPr>
        <w:pStyle w:val="En-tte"/>
        <w:tabs>
          <w:tab w:val="clear" w:pos="4536"/>
          <w:tab w:val="clear" w:pos="9072"/>
        </w:tabs>
        <w:jc w:val="both"/>
        <w:rPr>
          <w:rFonts w:ascii="Arial Narrow" w:hAnsi="Arial Narrow"/>
        </w:rPr>
      </w:pPr>
    </w:p>
    <w:p w:rsidR="00154BCA" w:rsidRPr="001D6053" w:rsidRDefault="00154BCA" w:rsidP="00646F50">
      <w:pPr>
        <w:pStyle w:val="Titre3"/>
        <w:rPr>
          <w:rFonts w:ascii="Arial Narrow" w:hAnsi="Arial Narrow"/>
          <w:color w:val="auto"/>
        </w:rPr>
      </w:pPr>
      <w:bookmarkStart w:id="8" w:name="_Toc453861916"/>
      <w:r w:rsidRPr="001D6053">
        <w:rPr>
          <w:rFonts w:ascii="Arial Narrow" w:hAnsi="Arial Narrow"/>
          <w:color w:val="auto"/>
        </w:rPr>
        <w:lastRenderedPageBreak/>
        <w:t>Nature des prestations demandées :</w:t>
      </w:r>
      <w:bookmarkEnd w:id="8"/>
    </w:p>
    <w:p w:rsidR="00154BCA" w:rsidRPr="001D6053" w:rsidRDefault="00154BCA" w:rsidP="00154BCA">
      <w:pPr>
        <w:pStyle w:val="En-tte"/>
        <w:tabs>
          <w:tab w:val="clear" w:pos="4536"/>
          <w:tab w:val="clear" w:pos="9072"/>
        </w:tabs>
        <w:jc w:val="both"/>
        <w:rPr>
          <w:rFonts w:ascii="Arial Narrow" w:hAnsi="Arial Narrow"/>
        </w:rPr>
      </w:pPr>
    </w:p>
    <w:p w:rsidR="00F915A6" w:rsidRDefault="00171611" w:rsidP="008D020F">
      <w:pPr>
        <w:pStyle w:val="Paragraphedeliste"/>
        <w:spacing w:after="0"/>
        <w:ind w:left="0"/>
        <w:jc w:val="both"/>
        <w:rPr>
          <w:rFonts w:ascii="Arial Narrow" w:hAnsi="Arial Narrow"/>
          <w:bCs/>
          <w:sz w:val="24"/>
          <w:szCs w:val="24"/>
        </w:rPr>
      </w:pPr>
      <w:r w:rsidRPr="001D6053">
        <w:rPr>
          <w:rFonts w:ascii="Arial Narrow" w:hAnsi="Arial Narrow"/>
          <w:bCs/>
          <w:sz w:val="24"/>
          <w:szCs w:val="24"/>
        </w:rPr>
        <w:t xml:space="preserve">Conception et réalisation prototype </w:t>
      </w:r>
      <w:r w:rsidR="00123F45">
        <w:rPr>
          <w:rFonts w:ascii="Arial Narrow" w:hAnsi="Arial Narrow"/>
          <w:bCs/>
          <w:sz w:val="24"/>
          <w:szCs w:val="24"/>
        </w:rPr>
        <w:t xml:space="preserve">robot se déplaçant sur une ligne noire avec détection par caméra du code barre du colis et redirection vers conteneur de destination </w:t>
      </w:r>
    </w:p>
    <w:p w:rsidR="001D6053" w:rsidRPr="001D6053" w:rsidRDefault="001D6053" w:rsidP="008D020F">
      <w:pPr>
        <w:pStyle w:val="Paragraphedeliste"/>
        <w:spacing w:after="0"/>
        <w:ind w:left="0"/>
        <w:jc w:val="both"/>
        <w:rPr>
          <w:rFonts w:ascii="Arial Narrow" w:hAnsi="Arial Narrow"/>
          <w:bCs/>
          <w:sz w:val="24"/>
          <w:szCs w:val="24"/>
        </w:rPr>
      </w:pPr>
    </w:p>
    <w:p w:rsidR="006600CC" w:rsidRPr="001D6053" w:rsidRDefault="00154BCA" w:rsidP="001D6053">
      <w:pPr>
        <w:pStyle w:val="Titre2"/>
        <w:rPr>
          <w:rFonts w:ascii="Arial Narrow" w:hAnsi="Arial Narrow"/>
          <w:color w:val="auto"/>
          <w:sz w:val="24"/>
          <w:szCs w:val="24"/>
        </w:rPr>
      </w:pPr>
      <w:bookmarkStart w:id="9" w:name="_Toc453861917"/>
      <w:r w:rsidRPr="001D6053">
        <w:rPr>
          <w:rFonts w:ascii="Arial Narrow" w:hAnsi="Arial Narrow"/>
          <w:color w:val="auto"/>
          <w:sz w:val="24"/>
          <w:szCs w:val="24"/>
        </w:rPr>
        <w:t>Enoncé du besoin</w:t>
      </w:r>
      <w:bookmarkEnd w:id="9"/>
    </w:p>
    <w:p w:rsidR="008D020F" w:rsidRPr="001D6053" w:rsidRDefault="008D020F" w:rsidP="004F61D2">
      <w:pPr>
        <w:rPr>
          <w:rFonts w:ascii="Arial Narrow" w:hAnsi="Arial Narrow"/>
          <w:lang w:eastAsia="en-US"/>
        </w:rPr>
      </w:pPr>
    </w:p>
    <w:p w:rsidR="004F61D2" w:rsidRPr="001D6053" w:rsidRDefault="00123F45" w:rsidP="004F61D2">
      <w:pPr>
        <w:rPr>
          <w:rFonts w:ascii="Arial Narrow" w:hAnsi="Arial Narrow"/>
          <w:lang w:eastAsia="en-US"/>
        </w:rPr>
      </w:pPr>
      <w:r>
        <w:rPr>
          <w:rFonts w:ascii="Arial Narrow" w:hAnsi="Arial Narrow"/>
          <w:lang w:eastAsia="en-US"/>
        </w:rPr>
        <w:t xml:space="preserve">Amélioration du tri postal au niveau des colis peu encombrant en supprimant les contraintes humaines (lenteur, absence, </w:t>
      </w:r>
      <w:r w:rsidR="009F0943">
        <w:rPr>
          <w:rFonts w:ascii="Arial Narrow" w:hAnsi="Arial Narrow"/>
          <w:lang w:eastAsia="en-US"/>
        </w:rPr>
        <w:t>erreur.</w:t>
      </w:r>
      <w:r>
        <w:rPr>
          <w:rFonts w:ascii="Arial Narrow" w:hAnsi="Arial Narrow"/>
          <w:lang w:eastAsia="en-US"/>
        </w:rPr>
        <w:t>)</w:t>
      </w:r>
    </w:p>
    <w:p w:rsidR="008D020F" w:rsidRPr="001D6053" w:rsidRDefault="008D020F" w:rsidP="004F61D2">
      <w:pPr>
        <w:rPr>
          <w:rFonts w:ascii="Arial Narrow" w:hAnsi="Arial Narrow"/>
          <w:lang w:eastAsia="en-US"/>
        </w:rPr>
      </w:pPr>
    </w:p>
    <w:p w:rsidR="004F61D2" w:rsidRPr="001D6053" w:rsidRDefault="008D020F" w:rsidP="004F61D2">
      <w:pPr>
        <w:pStyle w:val="Titre3"/>
        <w:rPr>
          <w:rFonts w:ascii="Arial Narrow" w:hAnsi="Arial Narrow"/>
          <w:color w:val="auto"/>
        </w:rPr>
      </w:pPr>
      <w:bookmarkStart w:id="10" w:name="_Toc453861918"/>
      <w:r w:rsidRPr="001D6053">
        <w:rPr>
          <w:rFonts w:ascii="Arial Narrow" w:hAnsi="Arial Narrow"/>
          <w:color w:val="auto"/>
        </w:rPr>
        <w:t>Fonction de service ou f</w:t>
      </w:r>
      <w:r w:rsidR="004F61D2" w:rsidRPr="001D6053">
        <w:rPr>
          <w:rFonts w:ascii="Arial Narrow" w:hAnsi="Arial Narrow"/>
          <w:color w:val="auto"/>
        </w:rPr>
        <w:t>inalité du produit :</w:t>
      </w:r>
      <w:bookmarkEnd w:id="10"/>
    </w:p>
    <w:p w:rsidR="00323D90" w:rsidRPr="001D6053" w:rsidRDefault="00323D90" w:rsidP="00323D90">
      <w:pPr>
        <w:rPr>
          <w:rFonts w:ascii="Arial Narrow" w:hAnsi="Arial Narrow"/>
          <w:lang w:eastAsia="en-US"/>
        </w:rPr>
      </w:pPr>
    </w:p>
    <w:p w:rsidR="008D020F" w:rsidRPr="001D6053" w:rsidRDefault="00123F45" w:rsidP="00516042">
      <w:pPr>
        <w:autoSpaceDE w:val="0"/>
        <w:autoSpaceDN w:val="0"/>
        <w:adjustRightInd w:val="0"/>
        <w:rPr>
          <w:rFonts w:ascii="Arial Narrow" w:hAnsi="Arial Narrow"/>
        </w:rPr>
      </w:pPr>
      <w:r>
        <w:rPr>
          <w:rFonts w:ascii="Arial Narrow" w:hAnsi="Arial Narrow"/>
        </w:rPr>
        <w:t>Acheminer plus rapidement qu’un être humain des colis dans un conteneur dédié</w:t>
      </w:r>
    </w:p>
    <w:p w:rsidR="00F915A6" w:rsidRPr="001D6053" w:rsidRDefault="00F915A6" w:rsidP="00F915A6">
      <w:pPr>
        <w:pStyle w:val="Paragraphedeliste"/>
        <w:ind w:left="1440"/>
        <w:rPr>
          <w:rFonts w:ascii="Arial Narrow" w:hAnsi="Arial Narrow"/>
          <w:sz w:val="24"/>
          <w:szCs w:val="24"/>
        </w:rPr>
      </w:pPr>
    </w:p>
    <w:p w:rsidR="00154BCA" w:rsidRPr="001D6053" w:rsidRDefault="00154BCA" w:rsidP="008527C6">
      <w:pPr>
        <w:pStyle w:val="Titre3"/>
        <w:rPr>
          <w:rFonts w:ascii="Arial Narrow" w:hAnsi="Arial Narrow"/>
          <w:color w:val="auto"/>
        </w:rPr>
      </w:pPr>
      <w:bookmarkStart w:id="11" w:name="_Toc453861919"/>
      <w:r w:rsidRPr="001D6053">
        <w:rPr>
          <w:rFonts w:ascii="Arial Narrow" w:hAnsi="Arial Narrow"/>
          <w:color w:val="auto"/>
        </w:rPr>
        <w:t>Environnement du produit recherché</w:t>
      </w:r>
      <w:r w:rsidR="00780FAD" w:rsidRPr="001D6053">
        <w:rPr>
          <w:rFonts w:ascii="Arial Narrow" w:hAnsi="Arial Narrow"/>
          <w:color w:val="auto"/>
        </w:rPr>
        <w:t> :</w:t>
      </w:r>
      <w:bookmarkEnd w:id="11"/>
    </w:p>
    <w:p w:rsidR="008C27D4" w:rsidRPr="001D6053" w:rsidRDefault="008C27D4" w:rsidP="008C27D4">
      <w:pPr>
        <w:rPr>
          <w:rFonts w:ascii="Arial Narrow" w:hAnsi="Arial Narrow"/>
        </w:rPr>
      </w:pPr>
    </w:p>
    <w:tbl>
      <w:tblPr>
        <w:tblW w:w="10772" w:type="dxa"/>
        <w:tblInd w:w="55" w:type="dxa"/>
        <w:tblLayout w:type="fixed"/>
        <w:tblCellMar>
          <w:left w:w="10" w:type="dxa"/>
          <w:right w:w="10" w:type="dxa"/>
        </w:tblCellMar>
        <w:tblLook w:val="04A0" w:firstRow="1" w:lastRow="0" w:firstColumn="1" w:lastColumn="0" w:noHBand="0" w:noVBand="1"/>
      </w:tblPr>
      <w:tblGrid>
        <w:gridCol w:w="1768"/>
        <w:gridCol w:w="9004"/>
      </w:tblGrid>
      <w:tr w:rsidR="001D6053" w:rsidRPr="001D6053" w:rsidTr="00763D47">
        <w:trPr>
          <w:trHeight w:val="567"/>
        </w:trPr>
        <w:tc>
          <w:tcPr>
            <w:tcW w:w="1768"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rsidR="00F97E53" w:rsidRPr="001D6053" w:rsidRDefault="00F97E53" w:rsidP="00763D47">
            <w:pPr>
              <w:widowControl w:val="0"/>
              <w:suppressLineNumbers/>
              <w:suppressAutoHyphens/>
              <w:overflowPunct w:val="0"/>
              <w:autoSpaceDE w:val="0"/>
              <w:autoSpaceDN w:val="0"/>
              <w:jc w:val="center"/>
              <w:textAlignment w:val="baseline"/>
              <w:rPr>
                <w:rFonts w:ascii="Arial Narrow" w:hAnsi="Arial Narrow" w:cs="Arial"/>
                <w:b/>
                <w:bCs/>
                <w:kern w:val="3"/>
              </w:rPr>
            </w:pPr>
            <w:r w:rsidRPr="001D6053">
              <w:rPr>
                <w:rFonts w:ascii="Arial Narrow" w:hAnsi="Arial Narrow" w:cs="Arial"/>
                <w:b/>
                <w:bCs/>
                <w:kern w:val="3"/>
              </w:rPr>
              <w:t>Contraintes</w:t>
            </w:r>
          </w:p>
        </w:tc>
        <w:tc>
          <w:tcPr>
            <w:tcW w:w="9004"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vAlign w:val="center"/>
          </w:tcPr>
          <w:p w:rsidR="00F97E53" w:rsidRPr="001D6053" w:rsidRDefault="008C27D4" w:rsidP="007C529F">
            <w:pPr>
              <w:widowControl w:val="0"/>
              <w:suppressAutoHyphens/>
              <w:overflowPunct w:val="0"/>
              <w:autoSpaceDE w:val="0"/>
              <w:autoSpaceDN w:val="0"/>
              <w:ind w:left="283"/>
              <w:textAlignment w:val="baseline"/>
              <w:rPr>
                <w:rFonts w:ascii="Arial Narrow" w:hAnsi="Arial Narrow" w:cs="Arial"/>
                <w:kern w:val="3"/>
              </w:rPr>
            </w:pPr>
            <w:r w:rsidRPr="001D6053">
              <w:rPr>
                <w:rFonts w:ascii="Arial Narrow" w:hAnsi="Arial Narrow" w:cs="Arial"/>
                <w:kern w:val="3"/>
              </w:rPr>
              <w:t xml:space="preserve">Le dispositif </w:t>
            </w:r>
            <w:r w:rsidR="00794240">
              <w:rPr>
                <w:rFonts w:ascii="Arial Narrow" w:hAnsi="Arial Narrow" w:cs="Arial"/>
                <w:kern w:val="3"/>
              </w:rPr>
              <w:t>doit</w:t>
            </w:r>
            <w:r w:rsidR="00D7178C">
              <w:rPr>
                <w:rFonts w:ascii="Arial Narrow" w:hAnsi="Arial Narrow" w:cs="Arial"/>
                <w:kern w:val="3"/>
              </w:rPr>
              <w:t xml:space="preserve"> pouvoir</w:t>
            </w:r>
            <w:r w:rsidR="007C529F">
              <w:rPr>
                <w:rFonts w:ascii="Arial Narrow" w:hAnsi="Arial Narrow" w:cs="Arial"/>
                <w:kern w:val="3"/>
              </w:rPr>
              <w:t xml:space="preserve"> se déplacer dans un local fermé en évitant les obstacles et en suivant une ligne au sol</w:t>
            </w:r>
          </w:p>
        </w:tc>
      </w:tr>
      <w:tr w:rsidR="001D6053" w:rsidRPr="001D6053" w:rsidTr="00763D47">
        <w:trPr>
          <w:trHeight w:val="567"/>
        </w:trPr>
        <w:tc>
          <w:tcPr>
            <w:tcW w:w="1768"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rsidR="00F97E53" w:rsidRPr="001D6053" w:rsidRDefault="00F97E53" w:rsidP="00763D47">
            <w:pPr>
              <w:widowControl w:val="0"/>
              <w:suppressLineNumbers/>
              <w:suppressAutoHyphens/>
              <w:overflowPunct w:val="0"/>
              <w:autoSpaceDE w:val="0"/>
              <w:autoSpaceDN w:val="0"/>
              <w:jc w:val="center"/>
              <w:textAlignment w:val="baseline"/>
              <w:rPr>
                <w:rFonts w:ascii="Arial Narrow" w:hAnsi="Arial Narrow" w:cs="Arial"/>
                <w:b/>
                <w:bCs/>
                <w:kern w:val="3"/>
              </w:rPr>
            </w:pPr>
            <w:r w:rsidRPr="001D6053">
              <w:rPr>
                <w:rFonts w:ascii="Arial Narrow" w:hAnsi="Arial Narrow" w:cs="Arial"/>
                <w:b/>
                <w:bCs/>
                <w:kern w:val="3"/>
              </w:rPr>
              <w:t>Physiques</w:t>
            </w:r>
          </w:p>
        </w:tc>
        <w:tc>
          <w:tcPr>
            <w:tcW w:w="9004"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vAlign w:val="center"/>
          </w:tcPr>
          <w:p w:rsidR="00F97E53" w:rsidRPr="001D6053" w:rsidRDefault="00794240" w:rsidP="007C529F">
            <w:pPr>
              <w:widowControl w:val="0"/>
              <w:suppressAutoHyphens/>
              <w:overflowPunct w:val="0"/>
              <w:autoSpaceDE w:val="0"/>
              <w:autoSpaceDN w:val="0"/>
              <w:ind w:left="283"/>
              <w:textAlignment w:val="baseline"/>
              <w:rPr>
                <w:rFonts w:ascii="Arial Narrow" w:hAnsi="Arial Narrow" w:cs="Arial"/>
                <w:kern w:val="3"/>
              </w:rPr>
            </w:pPr>
            <w:r>
              <w:rPr>
                <w:rFonts w:ascii="Arial Narrow" w:hAnsi="Arial Narrow"/>
              </w:rPr>
              <w:t xml:space="preserve">La </w:t>
            </w:r>
            <w:r w:rsidR="007C529F">
              <w:rPr>
                <w:rFonts w:ascii="Arial Narrow" w:hAnsi="Arial Narrow"/>
              </w:rPr>
              <w:t>robot doit être de taille suffisante pour transporter des colis inférieur à 500gr</w:t>
            </w:r>
          </w:p>
        </w:tc>
      </w:tr>
      <w:tr w:rsidR="001D6053" w:rsidRPr="001D6053" w:rsidTr="00763D47">
        <w:tc>
          <w:tcPr>
            <w:tcW w:w="1768" w:type="dxa"/>
            <w:tcBorders>
              <w:left w:val="single" w:sz="2" w:space="0" w:color="000000"/>
              <w:bottom w:val="single" w:sz="2" w:space="0" w:color="000000"/>
            </w:tcBorders>
            <w:tcMar>
              <w:top w:w="55" w:type="dxa"/>
              <w:left w:w="55" w:type="dxa"/>
              <w:bottom w:w="55" w:type="dxa"/>
              <w:right w:w="55" w:type="dxa"/>
            </w:tcMar>
            <w:vAlign w:val="center"/>
          </w:tcPr>
          <w:p w:rsidR="00F97E53" w:rsidRPr="001D6053" w:rsidRDefault="00F97E53" w:rsidP="00763D47">
            <w:pPr>
              <w:widowControl w:val="0"/>
              <w:suppressLineNumbers/>
              <w:suppressAutoHyphens/>
              <w:overflowPunct w:val="0"/>
              <w:autoSpaceDE w:val="0"/>
              <w:autoSpaceDN w:val="0"/>
              <w:jc w:val="center"/>
              <w:textAlignment w:val="baseline"/>
              <w:rPr>
                <w:rFonts w:ascii="Arial Narrow" w:hAnsi="Arial Narrow" w:cs="Arial"/>
                <w:b/>
                <w:bCs/>
                <w:kern w:val="3"/>
              </w:rPr>
            </w:pPr>
            <w:r w:rsidRPr="001D6053">
              <w:rPr>
                <w:rFonts w:ascii="Arial Narrow" w:hAnsi="Arial Narrow" w:cs="Arial"/>
                <w:b/>
                <w:bCs/>
                <w:kern w:val="3"/>
              </w:rPr>
              <w:t>Techniques</w:t>
            </w:r>
          </w:p>
        </w:tc>
        <w:tc>
          <w:tcPr>
            <w:tcW w:w="9004"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rsidR="008C27D4" w:rsidRDefault="007C529F" w:rsidP="00763D47">
            <w:pPr>
              <w:ind w:left="304"/>
              <w:rPr>
                <w:rFonts w:ascii="Arial Narrow" w:hAnsi="Arial Narrow"/>
              </w:rPr>
            </w:pPr>
            <w:r>
              <w:rPr>
                <w:rFonts w:ascii="Arial Narrow" w:hAnsi="Arial Narrow"/>
              </w:rPr>
              <w:t xml:space="preserve">Détection ligne au sol </w:t>
            </w:r>
          </w:p>
          <w:p w:rsidR="007C529F" w:rsidRDefault="007C529F" w:rsidP="00763D47">
            <w:pPr>
              <w:ind w:left="304"/>
              <w:rPr>
                <w:rFonts w:ascii="Arial Narrow" w:hAnsi="Arial Narrow"/>
              </w:rPr>
            </w:pPr>
            <w:r>
              <w:rPr>
                <w:rFonts w:ascii="Arial Narrow" w:hAnsi="Arial Narrow"/>
              </w:rPr>
              <w:t>Détection d’obstacle</w:t>
            </w:r>
          </w:p>
          <w:p w:rsidR="007C529F" w:rsidRDefault="007C529F" w:rsidP="00763D47">
            <w:pPr>
              <w:ind w:left="304"/>
              <w:rPr>
                <w:rFonts w:ascii="Arial Narrow" w:hAnsi="Arial Narrow"/>
              </w:rPr>
            </w:pPr>
            <w:r>
              <w:rPr>
                <w:rFonts w:ascii="Arial Narrow" w:hAnsi="Arial Narrow"/>
              </w:rPr>
              <w:t>Robot roulant 2 ou 4 roues motrices</w:t>
            </w:r>
          </w:p>
          <w:p w:rsidR="007C529F" w:rsidRPr="001D6053" w:rsidRDefault="007C529F" w:rsidP="00763D47">
            <w:pPr>
              <w:ind w:left="304"/>
              <w:rPr>
                <w:rFonts w:ascii="Arial Narrow" w:hAnsi="Arial Narrow"/>
              </w:rPr>
            </w:pPr>
            <w:r>
              <w:rPr>
                <w:rFonts w:ascii="Arial Narrow" w:hAnsi="Arial Narrow"/>
              </w:rPr>
              <w:t>Batterie rechargeable par auto induction dans une mini station</w:t>
            </w:r>
          </w:p>
          <w:p w:rsidR="00F97E53" w:rsidRPr="001D6053" w:rsidRDefault="00F97E53" w:rsidP="00763D47">
            <w:pPr>
              <w:ind w:left="304"/>
              <w:rPr>
                <w:rFonts w:ascii="Arial Narrow" w:hAnsi="Arial Narrow" w:cs="Arial"/>
                <w:kern w:val="3"/>
              </w:rPr>
            </w:pPr>
          </w:p>
        </w:tc>
      </w:tr>
      <w:tr w:rsidR="001D6053" w:rsidRPr="001D6053" w:rsidTr="00763D47">
        <w:trPr>
          <w:trHeight w:val="567"/>
        </w:trPr>
        <w:tc>
          <w:tcPr>
            <w:tcW w:w="1768" w:type="dxa"/>
            <w:tcBorders>
              <w:left w:val="single" w:sz="2" w:space="0" w:color="000000"/>
              <w:bottom w:val="single" w:sz="2" w:space="0" w:color="000000"/>
            </w:tcBorders>
            <w:tcMar>
              <w:top w:w="55" w:type="dxa"/>
              <w:left w:w="55" w:type="dxa"/>
              <w:bottom w:w="55" w:type="dxa"/>
              <w:right w:w="55" w:type="dxa"/>
            </w:tcMar>
            <w:vAlign w:val="center"/>
          </w:tcPr>
          <w:p w:rsidR="00F97E53" w:rsidRPr="001D6053" w:rsidRDefault="00F97E53" w:rsidP="00763D47">
            <w:pPr>
              <w:widowControl w:val="0"/>
              <w:suppressLineNumbers/>
              <w:suppressAutoHyphens/>
              <w:overflowPunct w:val="0"/>
              <w:autoSpaceDE w:val="0"/>
              <w:autoSpaceDN w:val="0"/>
              <w:jc w:val="center"/>
              <w:textAlignment w:val="baseline"/>
              <w:rPr>
                <w:rFonts w:ascii="Arial Narrow" w:hAnsi="Arial Narrow" w:cs="Arial"/>
                <w:b/>
                <w:bCs/>
                <w:kern w:val="3"/>
              </w:rPr>
            </w:pPr>
            <w:r w:rsidRPr="001D6053">
              <w:rPr>
                <w:rFonts w:ascii="Arial Narrow" w:hAnsi="Arial Narrow" w:cs="Arial"/>
                <w:b/>
                <w:bCs/>
                <w:kern w:val="3"/>
              </w:rPr>
              <w:t>Économiques</w:t>
            </w:r>
          </w:p>
        </w:tc>
        <w:tc>
          <w:tcPr>
            <w:tcW w:w="9004"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rsidR="00F97E53" w:rsidRPr="001D6053" w:rsidRDefault="00D72727" w:rsidP="007C529F">
            <w:pPr>
              <w:widowControl w:val="0"/>
              <w:suppressAutoHyphens/>
              <w:overflowPunct w:val="0"/>
              <w:autoSpaceDE w:val="0"/>
              <w:autoSpaceDN w:val="0"/>
              <w:ind w:left="283" w:firstLine="21"/>
              <w:textAlignment w:val="baseline"/>
              <w:rPr>
                <w:rFonts w:ascii="Arial Narrow" w:hAnsi="Arial Narrow" w:cs="Arial"/>
                <w:kern w:val="3"/>
              </w:rPr>
            </w:pPr>
            <w:r>
              <w:rPr>
                <w:rFonts w:ascii="Arial Narrow" w:hAnsi="Arial Narrow" w:cs="Arial"/>
                <w:kern w:val="3"/>
              </w:rPr>
              <w:t xml:space="preserve">Economie des </w:t>
            </w:r>
            <w:r w:rsidR="007C529F">
              <w:rPr>
                <w:rFonts w:ascii="Arial Narrow" w:hAnsi="Arial Narrow" w:cs="Arial"/>
                <w:kern w:val="3"/>
              </w:rPr>
              <w:t>tâches humaines, rapidité d’exécution, fiabilité</w:t>
            </w:r>
          </w:p>
        </w:tc>
      </w:tr>
      <w:tr w:rsidR="001D6053" w:rsidRPr="001D6053" w:rsidTr="00763D47">
        <w:trPr>
          <w:trHeight w:val="567"/>
        </w:trPr>
        <w:tc>
          <w:tcPr>
            <w:tcW w:w="1768" w:type="dxa"/>
            <w:tcBorders>
              <w:left w:val="single" w:sz="2" w:space="0" w:color="000000"/>
              <w:bottom w:val="single" w:sz="2" w:space="0" w:color="000000"/>
            </w:tcBorders>
            <w:tcMar>
              <w:top w:w="55" w:type="dxa"/>
              <w:left w:w="55" w:type="dxa"/>
              <w:bottom w:w="55" w:type="dxa"/>
              <w:right w:w="55" w:type="dxa"/>
            </w:tcMar>
            <w:vAlign w:val="center"/>
          </w:tcPr>
          <w:p w:rsidR="00F97E53" w:rsidRPr="001D6053" w:rsidRDefault="00F97E53" w:rsidP="00763D47">
            <w:pPr>
              <w:widowControl w:val="0"/>
              <w:suppressLineNumbers/>
              <w:suppressAutoHyphens/>
              <w:overflowPunct w:val="0"/>
              <w:autoSpaceDE w:val="0"/>
              <w:autoSpaceDN w:val="0"/>
              <w:jc w:val="center"/>
              <w:textAlignment w:val="baseline"/>
              <w:rPr>
                <w:rFonts w:ascii="Arial Narrow" w:hAnsi="Arial Narrow" w:cs="Arial"/>
                <w:b/>
                <w:bCs/>
                <w:kern w:val="3"/>
              </w:rPr>
            </w:pPr>
            <w:r w:rsidRPr="001D6053">
              <w:rPr>
                <w:rFonts w:ascii="Arial Narrow" w:hAnsi="Arial Narrow" w:cs="Arial"/>
                <w:b/>
                <w:bCs/>
                <w:kern w:val="3"/>
              </w:rPr>
              <w:t>Humaines</w:t>
            </w:r>
          </w:p>
        </w:tc>
        <w:tc>
          <w:tcPr>
            <w:tcW w:w="9004"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rsidR="00F97E53" w:rsidRPr="001D6053" w:rsidRDefault="007C529F" w:rsidP="007C529F">
            <w:pPr>
              <w:widowControl w:val="0"/>
              <w:suppressAutoHyphens/>
              <w:overflowPunct w:val="0"/>
              <w:autoSpaceDE w:val="0"/>
              <w:autoSpaceDN w:val="0"/>
              <w:ind w:left="283"/>
              <w:textAlignment w:val="baseline"/>
              <w:rPr>
                <w:rFonts w:ascii="Arial Narrow" w:hAnsi="Arial Narrow" w:cs="Arial"/>
                <w:kern w:val="3"/>
              </w:rPr>
            </w:pPr>
            <w:r>
              <w:rPr>
                <w:rFonts w:ascii="Arial Narrow" w:eastAsia="Comic Sans MS" w:hAnsi="Arial Narrow" w:cs="Comic Sans MS"/>
              </w:rPr>
              <w:t xml:space="preserve">Les robots sont utilisés hors présence humaine sauf pour la dépose des colis </w:t>
            </w:r>
          </w:p>
        </w:tc>
      </w:tr>
    </w:tbl>
    <w:p w:rsidR="00053931" w:rsidRPr="001D6053" w:rsidRDefault="00053931" w:rsidP="00053931">
      <w:pPr>
        <w:pStyle w:val="Titre3"/>
        <w:numPr>
          <w:ilvl w:val="0"/>
          <w:numId w:val="0"/>
        </w:numPr>
        <w:ind w:left="720"/>
        <w:rPr>
          <w:rFonts w:ascii="Arial Narrow" w:hAnsi="Arial Narrow"/>
          <w:color w:val="auto"/>
        </w:rPr>
      </w:pPr>
    </w:p>
    <w:p w:rsidR="00B34F20" w:rsidRPr="001D6053" w:rsidRDefault="00B34F20" w:rsidP="00B34F20">
      <w:pPr>
        <w:pStyle w:val="En-tte"/>
        <w:tabs>
          <w:tab w:val="clear" w:pos="4536"/>
          <w:tab w:val="clear" w:pos="9072"/>
        </w:tabs>
        <w:jc w:val="both"/>
        <w:rPr>
          <w:rFonts w:ascii="Arial Narrow" w:hAnsi="Arial Narrow"/>
        </w:rPr>
      </w:pPr>
    </w:p>
    <w:p w:rsidR="000840F2" w:rsidRPr="001D6053" w:rsidRDefault="000840F2" w:rsidP="00DF4028">
      <w:pPr>
        <w:pStyle w:val="En-tte"/>
        <w:tabs>
          <w:tab w:val="clear" w:pos="4536"/>
          <w:tab w:val="clear" w:pos="9072"/>
        </w:tabs>
        <w:jc w:val="both"/>
        <w:rPr>
          <w:rFonts w:ascii="Arial Narrow" w:hAnsi="Arial Narrow"/>
        </w:rPr>
      </w:pPr>
    </w:p>
    <w:p w:rsidR="00695771" w:rsidRPr="001D6053" w:rsidRDefault="00695771" w:rsidP="00F10979">
      <w:pPr>
        <w:pStyle w:val="En-tte"/>
        <w:tabs>
          <w:tab w:val="left" w:pos="708"/>
        </w:tabs>
        <w:ind w:right="3116"/>
        <w:jc w:val="both"/>
        <w:rPr>
          <w:rFonts w:ascii="Arial Narrow" w:hAnsi="Arial Narrow"/>
        </w:rPr>
      </w:pPr>
    </w:p>
    <w:p w:rsidR="008C27D4" w:rsidRPr="001D6053" w:rsidRDefault="008C27D4" w:rsidP="00F10979">
      <w:pPr>
        <w:pStyle w:val="En-tte"/>
        <w:tabs>
          <w:tab w:val="left" w:pos="708"/>
        </w:tabs>
        <w:ind w:right="3116"/>
        <w:jc w:val="both"/>
        <w:rPr>
          <w:rFonts w:ascii="Arial Narrow" w:hAnsi="Arial Narrow"/>
        </w:rPr>
      </w:pPr>
    </w:p>
    <w:p w:rsidR="008C27D4" w:rsidRPr="001D6053" w:rsidRDefault="008C27D4" w:rsidP="00F10979">
      <w:pPr>
        <w:pStyle w:val="En-tte"/>
        <w:tabs>
          <w:tab w:val="left" w:pos="708"/>
        </w:tabs>
        <w:ind w:right="3116"/>
        <w:jc w:val="both"/>
        <w:rPr>
          <w:rFonts w:ascii="Arial Narrow" w:hAnsi="Arial Narrow"/>
        </w:rPr>
      </w:pPr>
    </w:p>
    <w:p w:rsidR="008C27D4" w:rsidRPr="001D6053" w:rsidRDefault="008C27D4" w:rsidP="00F10979">
      <w:pPr>
        <w:pStyle w:val="En-tte"/>
        <w:tabs>
          <w:tab w:val="left" w:pos="708"/>
        </w:tabs>
        <w:ind w:right="3116"/>
        <w:jc w:val="both"/>
        <w:rPr>
          <w:rFonts w:ascii="Arial Narrow" w:hAnsi="Arial Narrow"/>
        </w:rPr>
      </w:pPr>
    </w:p>
    <w:p w:rsidR="008C27D4" w:rsidRPr="001D6053" w:rsidRDefault="008C27D4" w:rsidP="00F10979">
      <w:pPr>
        <w:pStyle w:val="En-tte"/>
        <w:tabs>
          <w:tab w:val="left" w:pos="708"/>
        </w:tabs>
        <w:ind w:right="3116"/>
        <w:jc w:val="both"/>
        <w:rPr>
          <w:rFonts w:ascii="Arial Narrow" w:hAnsi="Arial Narrow"/>
        </w:rPr>
      </w:pPr>
    </w:p>
    <w:p w:rsidR="008C27D4" w:rsidRPr="001D6053" w:rsidRDefault="008C27D4" w:rsidP="00F10979">
      <w:pPr>
        <w:pStyle w:val="En-tte"/>
        <w:tabs>
          <w:tab w:val="left" w:pos="708"/>
        </w:tabs>
        <w:ind w:right="3116"/>
        <w:jc w:val="both"/>
        <w:rPr>
          <w:rFonts w:ascii="Arial Narrow" w:hAnsi="Arial Narrow"/>
        </w:rPr>
      </w:pPr>
    </w:p>
    <w:p w:rsidR="008C27D4" w:rsidRPr="001D6053" w:rsidRDefault="008C27D4" w:rsidP="00F10979">
      <w:pPr>
        <w:pStyle w:val="En-tte"/>
        <w:tabs>
          <w:tab w:val="left" w:pos="708"/>
        </w:tabs>
        <w:ind w:right="3116"/>
        <w:jc w:val="both"/>
        <w:rPr>
          <w:rFonts w:ascii="Arial Narrow" w:hAnsi="Arial Narrow"/>
        </w:rPr>
      </w:pPr>
    </w:p>
    <w:p w:rsidR="008C27D4" w:rsidRPr="001D6053" w:rsidRDefault="008C27D4" w:rsidP="00F10979">
      <w:pPr>
        <w:pStyle w:val="En-tte"/>
        <w:tabs>
          <w:tab w:val="left" w:pos="708"/>
        </w:tabs>
        <w:ind w:right="3116"/>
        <w:jc w:val="both"/>
        <w:rPr>
          <w:rFonts w:ascii="Arial Narrow" w:hAnsi="Arial Narrow"/>
        </w:rPr>
      </w:pPr>
    </w:p>
    <w:p w:rsidR="008C27D4" w:rsidRPr="001D6053" w:rsidRDefault="008C27D4" w:rsidP="00F10979">
      <w:pPr>
        <w:pStyle w:val="En-tte"/>
        <w:tabs>
          <w:tab w:val="left" w:pos="708"/>
        </w:tabs>
        <w:ind w:right="3116"/>
        <w:jc w:val="both"/>
        <w:rPr>
          <w:rFonts w:ascii="Arial Narrow" w:hAnsi="Arial Narrow"/>
        </w:rPr>
      </w:pPr>
    </w:p>
    <w:p w:rsidR="008C27D4" w:rsidRDefault="008C27D4" w:rsidP="00F10979">
      <w:pPr>
        <w:pStyle w:val="En-tte"/>
        <w:tabs>
          <w:tab w:val="left" w:pos="708"/>
        </w:tabs>
        <w:ind w:right="3116"/>
        <w:jc w:val="both"/>
        <w:rPr>
          <w:rFonts w:ascii="Arial Narrow" w:hAnsi="Arial Narrow"/>
        </w:rPr>
      </w:pPr>
    </w:p>
    <w:p w:rsidR="00D7178C" w:rsidRDefault="00D7178C" w:rsidP="00F10979">
      <w:pPr>
        <w:pStyle w:val="En-tte"/>
        <w:tabs>
          <w:tab w:val="left" w:pos="708"/>
        </w:tabs>
        <w:ind w:right="3116"/>
        <w:jc w:val="both"/>
        <w:rPr>
          <w:rFonts w:ascii="Arial Narrow" w:hAnsi="Arial Narrow"/>
        </w:rPr>
      </w:pPr>
    </w:p>
    <w:p w:rsidR="00D7178C" w:rsidRDefault="00D7178C" w:rsidP="00F10979">
      <w:pPr>
        <w:pStyle w:val="En-tte"/>
        <w:tabs>
          <w:tab w:val="left" w:pos="708"/>
        </w:tabs>
        <w:ind w:right="3116"/>
        <w:jc w:val="both"/>
        <w:rPr>
          <w:rFonts w:ascii="Arial Narrow" w:hAnsi="Arial Narrow"/>
        </w:rPr>
      </w:pPr>
    </w:p>
    <w:p w:rsidR="00D7178C" w:rsidRPr="001D6053" w:rsidRDefault="00D7178C" w:rsidP="00F10979">
      <w:pPr>
        <w:pStyle w:val="En-tte"/>
        <w:tabs>
          <w:tab w:val="left" w:pos="708"/>
        </w:tabs>
        <w:ind w:right="3116"/>
        <w:jc w:val="both"/>
        <w:rPr>
          <w:rFonts w:ascii="Arial Narrow" w:hAnsi="Arial Narrow"/>
        </w:rPr>
      </w:pPr>
    </w:p>
    <w:p w:rsidR="008C27D4" w:rsidRDefault="008C27D4" w:rsidP="00F10979">
      <w:pPr>
        <w:pStyle w:val="En-tte"/>
        <w:tabs>
          <w:tab w:val="left" w:pos="708"/>
        </w:tabs>
        <w:ind w:right="3116"/>
        <w:jc w:val="both"/>
        <w:rPr>
          <w:rFonts w:ascii="Arial Narrow" w:hAnsi="Arial Narrow"/>
        </w:rPr>
      </w:pPr>
    </w:p>
    <w:p w:rsidR="00646F50" w:rsidRPr="001D6053" w:rsidRDefault="00B7145D" w:rsidP="006D14C5">
      <w:pPr>
        <w:pStyle w:val="Titre1"/>
        <w:rPr>
          <w:rFonts w:ascii="Arial Narrow" w:hAnsi="Arial Narrow"/>
          <w:color w:val="auto"/>
          <w:sz w:val="24"/>
          <w:szCs w:val="24"/>
        </w:rPr>
      </w:pPr>
      <w:bookmarkStart w:id="12" w:name="_Toc453861920"/>
      <w:r w:rsidRPr="001D6053">
        <w:rPr>
          <w:rFonts w:ascii="Arial Narrow" w:hAnsi="Arial Narrow"/>
          <w:color w:val="auto"/>
          <w:sz w:val="24"/>
          <w:szCs w:val="24"/>
        </w:rPr>
        <w:lastRenderedPageBreak/>
        <w:t>EXPRESSION FONCTIONNELLE DU BESOIN</w:t>
      </w:r>
      <w:bookmarkEnd w:id="12"/>
    </w:p>
    <w:p w:rsidR="00646F50" w:rsidRPr="001D6053" w:rsidRDefault="00646F50" w:rsidP="00646F50">
      <w:pPr>
        <w:rPr>
          <w:rStyle w:val="lev"/>
          <w:rFonts w:ascii="Arial Narrow" w:hAnsi="Arial Narrow"/>
        </w:rPr>
      </w:pPr>
    </w:p>
    <w:p w:rsidR="00B7145D" w:rsidRPr="00F7279E" w:rsidRDefault="00B7145D" w:rsidP="00646F50">
      <w:pPr>
        <w:pStyle w:val="Titre2"/>
        <w:rPr>
          <w:rStyle w:val="lev"/>
          <w:rFonts w:ascii="Arial Narrow" w:hAnsi="Arial Narrow"/>
          <w:b/>
          <w:bCs w:val="0"/>
          <w:color w:val="auto"/>
          <w:sz w:val="24"/>
          <w:szCs w:val="24"/>
        </w:rPr>
      </w:pPr>
      <w:bookmarkStart w:id="13" w:name="_Toc453861921"/>
      <w:r w:rsidRPr="00F7279E">
        <w:rPr>
          <w:rStyle w:val="lev"/>
          <w:rFonts w:ascii="Arial Narrow" w:hAnsi="Arial Narrow"/>
          <w:b/>
          <w:bCs w:val="0"/>
          <w:color w:val="auto"/>
          <w:sz w:val="24"/>
          <w:szCs w:val="24"/>
        </w:rPr>
        <w:t>Fonctions de service et de contrainte</w:t>
      </w:r>
      <w:bookmarkEnd w:id="13"/>
      <w:r w:rsidRPr="00F7279E">
        <w:rPr>
          <w:rStyle w:val="lev"/>
          <w:rFonts w:ascii="Arial Narrow" w:hAnsi="Arial Narrow"/>
          <w:b/>
          <w:bCs w:val="0"/>
          <w:color w:val="auto"/>
          <w:sz w:val="24"/>
          <w:szCs w:val="24"/>
        </w:rPr>
        <w:t xml:space="preserve"> </w:t>
      </w:r>
      <w:r w:rsidR="00712A07" w:rsidRPr="00F7279E">
        <w:rPr>
          <w:rStyle w:val="lev"/>
          <w:rFonts w:ascii="Arial Narrow" w:hAnsi="Arial Narrow"/>
          <w:b/>
          <w:bCs w:val="0"/>
          <w:color w:val="auto"/>
          <w:sz w:val="24"/>
          <w:szCs w:val="24"/>
        </w:rPr>
        <w:br/>
      </w:r>
    </w:p>
    <w:p w:rsidR="00CC0B99" w:rsidRPr="001D6053" w:rsidRDefault="00CC0B99" w:rsidP="00CC0B99">
      <w:pPr>
        <w:pStyle w:val="Titre3"/>
        <w:rPr>
          <w:rStyle w:val="lev"/>
          <w:rFonts w:ascii="Arial Narrow" w:hAnsi="Arial Narrow"/>
          <w:b/>
          <w:bCs w:val="0"/>
          <w:color w:val="auto"/>
        </w:rPr>
      </w:pPr>
      <w:bookmarkStart w:id="14" w:name="_Toc453861922"/>
      <w:r w:rsidRPr="001D6053">
        <w:rPr>
          <w:rStyle w:val="lev"/>
          <w:rFonts w:ascii="Arial Narrow" w:hAnsi="Arial Narrow"/>
          <w:b/>
          <w:bCs w:val="0"/>
          <w:color w:val="auto"/>
        </w:rPr>
        <w:t>Diagramme de cas d’utilisation :</w:t>
      </w:r>
      <w:bookmarkEnd w:id="14"/>
    </w:p>
    <w:p w:rsidR="00CC0B99" w:rsidRPr="001D6053" w:rsidRDefault="00CC0B99" w:rsidP="00CC0B99">
      <w:pPr>
        <w:rPr>
          <w:rFonts w:ascii="Arial Narrow" w:hAnsi="Arial Narrow"/>
        </w:rPr>
      </w:pPr>
    </w:p>
    <w:p w:rsidR="00CC0B99" w:rsidRPr="001D6053" w:rsidRDefault="00CC0B99" w:rsidP="00CC0B99">
      <w:pPr>
        <w:rPr>
          <w:rFonts w:ascii="Arial Narrow" w:hAnsi="Arial Narrow"/>
        </w:rPr>
      </w:pPr>
    </w:p>
    <w:p w:rsidR="00CC0B99" w:rsidRPr="001D6053" w:rsidRDefault="00CC0B99" w:rsidP="00CC0B99">
      <w:pPr>
        <w:rPr>
          <w:rFonts w:ascii="Arial Narrow" w:hAnsi="Arial Narrow"/>
        </w:rPr>
      </w:pPr>
    </w:p>
    <w:p w:rsidR="006F68BB" w:rsidRPr="006226D5" w:rsidRDefault="000840F2" w:rsidP="003F2B80">
      <w:pPr>
        <w:pStyle w:val="Titre3"/>
        <w:rPr>
          <w:rFonts w:ascii="Arial Narrow" w:hAnsi="Arial Narrow"/>
        </w:rPr>
      </w:pPr>
      <w:bookmarkStart w:id="15" w:name="_Toc453861923"/>
      <w:r w:rsidRPr="006226D5">
        <w:rPr>
          <w:rStyle w:val="lev"/>
          <w:rFonts w:ascii="Arial Narrow" w:hAnsi="Arial Narrow"/>
          <w:b/>
          <w:bCs w:val="0"/>
          <w:color w:val="auto"/>
        </w:rPr>
        <w:t>D</w:t>
      </w:r>
      <w:r w:rsidR="00783B35" w:rsidRPr="006226D5">
        <w:rPr>
          <w:rStyle w:val="lev"/>
          <w:rFonts w:ascii="Arial Narrow" w:hAnsi="Arial Narrow"/>
          <w:b/>
          <w:bCs w:val="0"/>
          <w:color w:val="auto"/>
        </w:rPr>
        <w:t>iagramme d’exigence</w:t>
      </w:r>
      <w:r w:rsidR="00780FAD" w:rsidRPr="006226D5">
        <w:rPr>
          <w:rStyle w:val="lev"/>
          <w:rFonts w:ascii="Arial Narrow" w:hAnsi="Arial Narrow"/>
          <w:b/>
          <w:bCs w:val="0"/>
          <w:color w:val="auto"/>
        </w:rPr>
        <w:t> :</w:t>
      </w:r>
      <w:bookmarkEnd w:id="15"/>
    </w:p>
    <w:sectPr w:rsidR="006F68BB" w:rsidRPr="006226D5" w:rsidSect="001D6053">
      <w:headerReference w:type="even" r:id="rId14"/>
      <w:footerReference w:type="default" r:id="rId15"/>
      <w:headerReference w:type="first" r:id="rId16"/>
      <w:type w:val="continuous"/>
      <w:pgSz w:w="11906" w:h="16838" w:code="9"/>
      <w:pgMar w:top="1418" w:right="851" w:bottom="568" w:left="851" w:header="283"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1442F" w:rsidRDefault="0051442F">
      <w:r>
        <w:separator/>
      </w:r>
    </w:p>
  </w:endnote>
  <w:endnote w:type="continuationSeparator" w:id="0">
    <w:p w:rsidR="0051442F" w:rsidRDefault="005144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Reference Sans Serif">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41" w:rightFromText="141" w:vertAnchor="text" w:horzAnchor="margin" w:tblpXSpec="center" w:tblpY="150"/>
      <w:tblW w:w="10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111"/>
      <w:gridCol w:w="2928"/>
      <w:gridCol w:w="1842"/>
    </w:tblGrid>
    <w:tr w:rsidR="001D6053" w:rsidRPr="00E71C68" w:rsidTr="003F2B80">
      <w:trPr>
        <w:trHeight w:val="251"/>
      </w:trPr>
      <w:tc>
        <w:tcPr>
          <w:tcW w:w="9039" w:type="dxa"/>
          <w:gridSpan w:val="2"/>
          <w:vAlign w:val="center"/>
        </w:tcPr>
        <w:p w:rsidR="001D6053" w:rsidRPr="00D43BC3" w:rsidRDefault="001D6053" w:rsidP="003F2B80">
          <w:pPr>
            <w:widowControl w:val="0"/>
            <w:autoSpaceDE w:val="0"/>
            <w:autoSpaceDN w:val="0"/>
            <w:adjustRightInd w:val="0"/>
            <w:spacing w:line="200" w:lineRule="exact"/>
            <w:jc w:val="center"/>
            <w:rPr>
              <w:rFonts w:ascii="Arial" w:hAnsi="Arial" w:cs="Arial"/>
              <w:sz w:val="20"/>
              <w:szCs w:val="20"/>
            </w:rPr>
          </w:pPr>
          <w:r w:rsidRPr="00D43BC3">
            <w:rPr>
              <w:rFonts w:ascii="Arial" w:hAnsi="Arial" w:cs="Arial"/>
              <w:sz w:val="20"/>
              <w:szCs w:val="20"/>
            </w:rPr>
            <w:t>Baccalauréat Sciences et Technologies de l’Industrie et du Développement Durable – STI2D</w:t>
          </w:r>
        </w:p>
      </w:tc>
      <w:tc>
        <w:tcPr>
          <w:tcW w:w="1842" w:type="dxa"/>
          <w:vAlign w:val="center"/>
        </w:tcPr>
        <w:p w:rsidR="001D6053" w:rsidRPr="00D43BC3" w:rsidRDefault="00123F45" w:rsidP="003F2B80">
          <w:pPr>
            <w:widowControl w:val="0"/>
            <w:autoSpaceDE w:val="0"/>
            <w:autoSpaceDN w:val="0"/>
            <w:adjustRightInd w:val="0"/>
            <w:spacing w:line="200" w:lineRule="exact"/>
            <w:jc w:val="center"/>
            <w:rPr>
              <w:rFonts w:ascii="Arial" w:hAnsi="Arial" w:cs="Arial"/>
              <w:sz w:val="20"/>
              <w:szCs w:val="20"/>
            </w:rPr>
          </w:pPr>
          <w:r>
            <w:rPr>
              <w:rFonts w:ascii="Arial" w:hAnsi="Arial" w:cs="Arial"/>
              <w:sz w:val="20"/>
              <w:szCs w:val="20"/>
            </w:rPr>
            <w:t>Session 2019</w:t>
          </w:r>
        </w:p>
      </w:tc>
    </w:tr>
    <w:tr w:rsidR="001D6053" w:rsidRPr="00E71C68" w:rsidTr="003F2B80">
      <w:trPr>
        <w:trHeight w:val="362"/>
      </w:trPr>
      <w:tc>
        <w:tcPr>
          <w:tcW w:w="6111" w:type="dxa"/>
          <w:vAlign w:val="center"/>
        </w:tcPr>
        <w:p w:rsidR="001D6053" w:rsidRPr="00D43BC3" w:rsidRDefault="001D6053" w:rsidP="001D6053">
          <w:pPr>
            <w:widowControl w:val="0"/>
            <w:autoSpaceDE w:val="0"/>
            <w:autoSpaceDN w:val="0"/>
            <w:adjustRightInd w:val="0"/>
            <w:spacing w:line="200" w:lineRule="exact"/>
            <w:jc w:val="center"/>
            <w:rPr>
              <w:rFonts w:ascii="Arial" w:hAnsi="Arial" w:cs="Arial"/>
              <w:sz w:val="20"/>
              <w:szCs w:val="20"/>
            </w:rPr>
          </w:pPr>
          <w:r w:rsidRPr="00D43BC3">
            <w:rPr>
              <w:rFonts w:ascii="Arial" w:hAnsi="Arial" w:cs="Arial"/>
              <w:sz w:val="20"/>
              <w:szCs w:val="20"/>
            </w:rPr>
            <w:t xml:space="preserve">Enseignements technologiques de spécialité - </w:t>
          </w:r>
          <w:r w:rsidR="00123F45">
            <w:rPr>
              <w:rFonts w:ascii="Arial" w:hAnsi="Arial" w:cs="Arial"/>
              <w:sz w:val="20"/>
              <w:szCs w:val="20"/>
            </w:rPr>
            <w:t>SIN</w:t>
          </w:r>
        </w:p>
      </w:tc>
      <w:tc>
        <w:tcPr>
          <w:tcW w:w="2928" w:type="dxa"/>
          <w:vAlign w:val="center"/>
        </w:tcPr>
        <w:p w:rsidR="001D6053" w:rsidRPr="00D43BC3" w:rsidRDefault="00123F45" w:rsidP="001D6053">
          <w:pPr>
            <w:widowControl w:val="0"/>
            <w:autoSpaceDE w:val="0"/>
            <w:autoSpaceDN w:val="0"/>
            <w:adjustRightInd w:val="0"/>
            <w:spacing w:line="200" w:lineRule="exact"/>
            <w:jc w:val="center"/>
            <w:rPr>
              <w:rFonts w:ascii="Arial" w:hAnsi="Arial" w:cs="Arial"/>
              <w:sz w:val="20"/>
              <w:szCs w:val="20"/>
            </w:rPr>
          </w:pPr>
          <w:r>
            <w:rPr>
              <w:rFonts w:ascii="Arial" w:hAnsi="Arial" w:cs="Arial"/>
              <w:sz w:val="20"/>
              <w:szCs w:val="20"/>
            </w:rPr>
            <w:t>Code : 2019-SIN</w:t>
          </w:r>
        </w:p>
      </w:tc>
      <w:tc>
        <w:tcPr>
          <w:tcW w:w="1842" w:type="dxa"/>
          <w:vAlign w:val="center"/>
        </w:tcPr>
        <w:sdt>
          <w:sdtPr>
            <w:rPr>
              <w:rFonts w:ascii="Arial" w:hAnsi="Arial" w:cs="Arial"/>
              <w:sz w:val="20"/>
              <w:szCs w:val="20"/>
            </w:rPr>
            <w:id w:val="1460375237"/>
            <w:docPartObj>
              <w:docPartGallery w:val="Page Numbers (Top of Page)"/>
              <w:docPartUnique/>
            </w:docPartObj>
          </w:sdtPr>
          <w:sdtEndPr/>
          <w:sdtContent>
            <w:p w:rsidR="001D6053" w:rsidRPr="00D43BC3" w:rsidRDefault="001D6053" w:rsidP="003F2B80">
              <w:pPr>
                <w:widowControl w:val="0"/>
                <w:autoSpaceDE w:val="0"/>
                <w:autoSpaceDN w:val="0"/>
                <w:adjustRightInd w:val="0"/>
                <w:spacing w:line="200" w:lineRule="exact"/>
                <w:jc w:val="center"/>
                <w:rPr>
                  <w:rFonts w:ascii="Arial" w:hAnsi="Arial" w:cs="Arial"/>
                  <w:sz w:val="20"/>
                  <w:szCs w:val="20"/>
                </w:rPr>
              </w:pPr>
              <w:r w:rsidRPr="00D43BC3">
                <w:rPr>
                  <w:rFonts w:ascii="Arial" w:hAnsi="Arial" w:cs="Arial"/>
                  <w:sz w:val="20"/>
                  <w:szCs w:val="20"/>
                </w:rPr>
                <w:t xml:space="preserve">Page </w:t>
              </w:r>
              <w:r w:rsidR="004F72AE" w:rsidRPr="00D43BC3">
                <w:rPr>
                  <w:rFonts w:ascii="Arial" w:hAnsi="Arial" w:cs="Arial"/>
                  <w:sz w:val="20"/>
                  <w:szCs w:val="20"/>
                </w:rPr>
                <w:fldChar w:fldCharType="begin"/>
              </w:r>
              <w:r w:rsidRPr="00D43BC3">
                <w:rPr>
                  <w:rFonts w:ascii="Arial" w:hAnsi="Arial" w:cs="Arial"/>
                  <w:sz w:val="20"/>
                  <w:szCs w:val="20"/>
                </w:rPr>
                <w:instrText xml:space="preserve"> PAGE </w:instrText>
              </w:r>
              <w:r w:rsidR="004F72AE" w:rsidRPr="00D43BC3">
                <w:rPr>
                  <w:rFonts w:ascii="Arial" w:hAnsi="Arial" w:cs="Arial"/>
                  <w:sz w:val="20"/>
                  <w:szCs w:val="20"/>
                </w:rPr>
                <w:fldChar w:fldCharType="separate"/>
              </w:r>
              <w:r w:rsidR="00A21CBE">
                <w:rPr>
                  <w:rFonts w:ascii="Arial" w:hAnsi="Arial" w:cs="Arial"/>
                  <w:noProof/>
                  <w:sz w:val="20"/>
                  <w:szCs w:val="20"/>
                </w:rPr>
                <w:t>2</w:t>
              </w:r>
              <w:r w:rsidR="004F72AE" w:rsidRPr="00D43BC3">
                <w:rPr>
                  <w:rFonts w:ascii="Arial" w:hAnsi="Arial" w:cs="Arial"/>
                  <w:sz w:val="20"/>
                  <w:szCs w:val="20"/>
                </w:rPr>
                <w:fldChar w:fldCharType="end"/>
              </w:r>
              <w:r w:rsidRPr="00D43BC3">
                <w:rPr>
                  <w:rFonts w:ascii="Arial" w:hAnsi="Arial" w:cs="Arial"/>
                  <w:sz w:val="20"/>
                  <w:szCs w:val="20"/>
                </w:rPr>
                <w:t xml:space="preserve"> sur </w:t>
              </w:r>
              <w:r w:rsidR="004F72AE" w:rsidRPr="00D43BC3">
                <w:rPr>
                  <w:rFonts w:ascii="Arial" w:hAnsi="Arial" w:cs="Arial"/>
                  <w:sz w:val="20"/>
                  <w:szCs w:val="20"/>
                </w:rPr>
                <w:fldChar w:fldCharType="begin"/>
              </w:r>
              <w:r w:rsidRPr="00D43BC3">
                <w:rPr>
                  <w:rFonts w:ascii="Arial" w:hAnsi="Arial" w:cs="Arial"/>
                  <w:sz w:val="20"/>
                  <w:szCs w:val="20"/>
                </w:rPr>
                <w:instrText xml:space="preserve"> NUMPAGES  </w:instrText>
              </w:r>
              <w:r w:rsidR="004F72AE" w:rsidRPr="00D43BC3">
                <w:rPr>
                  <w:rFonts w:ascii="Arial" w:hAnsi="Arial" w:cs="Arial"/>
                  <w:sz w:val="20"/>
                  <w:szCs w:val="20"/>
                </w:rPr>
                <w:fldChar w:fldCharType="separate"/>
              </w:r>
              <w:r w:rsidR="00A21CBE">
                <w:rPr>
                  <w:rFonts w:ascii="Arial" w:hAnsi="Arial" w:cs="Arial"/>
                  <w:noProof/>
                  <w:sz w:val="20"/>
                  <w:szCs w:val="20"/>
                </w:rPr>
                <w:t>4</w:t>
              </w:r>
              <w:r w:rsidR="004F72AE" w:rsidRPr="00D43BC3">
                <w:rPr>
                  <w:rFonts w:ascii="Arial" w:hAnsi="Arial" w:cs="Arial"/>
                  <w:sz w:val="20"/>
                  <w:szCs w:val="20"/>
                </w:rPr>
                <w:fldChar w:fldCharType="end"/>
              </w:r>
            </w:p>
          </w:sdtContent>
        </w:sdt>
      </w:tc>
    </w:tr>
  </w:tbl>
  <w:p w:rsidR="00D70028" w:rsidRPr="008527C6" w:rsidRDefault="00D70028" w:rsidP="008527C6">
    <w:pPr>
      <w:pStyle w:val="Pieddepage"/>
      <w:rPr>
        <w:sz w:val="32"/>
        <w:szCs w:val="3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1442F" w:rsidRDefault="0051442F">
      <w:r>
        <w:separator/>
      </w:r>
    </w:p>
  </w:footnote>
  <w:footnote w:type="continuationSeparator" w:id="0">
    <w:p w:rsidR="0051442F" w:rsidRDefault="005144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0028" w:rsidRDefault="004F72AE">
    <w:pPr>
      <w:pStyle w:val="En-tte"/>
      <w:framePr w:wrap="around" w:vAnchor="text" w:hAnchor="margin" w:xAlign="right" w:y="1"/>
      <w:rPr>
        <w:rStyle w:val="Numrodepage"/>
      </w:rPr>
    </w:pPr>
    <w:r>
      <w:rPr>
        <w:rStyle w:val="Numrodepage"/>
      </w:rPr>
      <w:fldChar w:fldCharType="begin"/>
    </w:r>
    <w:r w:rsidR="00D70028">
      <w:rPr>
        <w:rStyle w:val="Numrodepage"/>
      </w:rPr>
      <w:instrText xml:space="preserve">PAGE  </w:instrText>
    </w:r>
    <w:r>
      <w:rPr>
        <w:rStyle w:val="Numrodepage"/>
      </w:rPr>
      <w:fldChar w:fldCharType="end"/>
    </w:r>
  </w:p>
  <w:p w:rsidR="00D70028" w:rsidRDefault="00D70028">
    <w:pPr>
      <w:pStyle w:val="En-tte"/>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80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20"/>
      <w:gridCol w:w="5760"/>
      <w:gridCol w:w="2520"/>
    </w:tblGrid>
    <w:tr w:rsidR="001D6053" w:rsidTr="003F2B80">
      <w:trPr>
        <w:trHeight w:val="841"/>
      </w:trPr>
      <w:tc>
        <w:tcPr>
          <w:tcW w:w="2520" w:type="dxa"/>
          <w:vAlign w:val="center"/>
        </w:tcPr>
        <w:p w:rsidR="001D6053" w:rsidRPr="0027617E" w:rsidRDefault="0027617E" w:rsidP="003F2B80">
          <w:pPr>
            <w:jc w:val="center"/>
            <w:rPr>
              <w:b/>
              <w:sz w:val="72"/>
              <w:szCs w:val="72"/>
            </w:rPr>
          </w:pPr>
          <w:r w:rsidRPr="0027617E">
            <w:rPr>
              <w:b/>
              <w:sz w:val="72"/>
              <w:szCs w:val="72"/>
            </w:rPr>
            <w:t>SIN</w:t>
          </w:r>
        </w:p>
      </w:tc>
      <w:tc>
        <w:tcPr>
          <w:tcW w:w="5760" w:type="dxa"/>
          <w:vAlign w:val="center"/>
        </w:tcPr>
        <w:p w:rsidR="001D6053" w:rsidRPr="00D70028" w:rsidRDefault="001D6053" w:rsidP="003F2B80">
          <w:pPr>
            <w:jc w:val="center"/>
            <w:rPr>
              <w:rFonts w:ascii="Comic Sans MS" w:hAnsi="Comic Sans MS"/>
              <w:b/>
            </w:rPr>
          </w:pPr>
          <w:r w:rsidRPr="00D70028">
            <w:rPr>
              <w:rFonts w:ascii="Comic Sans MS" w:hAnsi="Comic Sans MS"/>
              <w:b/>
            </w:rPr>
            <w:t>Sciences et Technologies de l’Industrie et du Développement Durable</w:t>
          </w:r>
        </w:p>
      </w:tc>
      <w:tc>
        <w:tcPr>
          <w:tcW w:w="2520" w:type="dxa"/>
          <w:vAlign w:val="center"/>
        </w:tcPr>
        <w:p w:rsidR="001D6053" w:rsidRDefault="001D6053" w:rsidP="003F2B80">
          <w:pPr>
            <w:ind w:right="-483"/>
            <w:jc w:val="center"/>
            <w:rPr>
              <w:b/>
              <w:sz w:val="16"/>
            </w:rPr>
          </w:pPr>
        </w:p>
        <w:p w:rsidR="001D6053" w:rsidRDefault="001D6053" w:rsidP="003F2B80">
          <w:pPr>
            <w:ind w:right="-483"/>
            <w:jc w:val="center"/>
            <w:rPr>
              <w:b/>
              <w:sz w:val="16"/>
            </w:rPr>
          </w:pPr>
        </w:p>
        <w:p w:rsidR="001D6053" w:rsidRDefault="001D6053" w:rsidP="003F2B80">
          <w:pPr>
            <w:ind w:right="-483"/>
            <w:jc w:val="center"/>
            <w:rPr>
              <w:b/>
              <w:sz w:val="16"/>
            </w:rPr>
          </w:pPr>
        </w:p>
        <w:p w:rsidR="001D6053" w:rsidRDefault="001D6053" w:rsidP="003F2B80">
          <w:pPr>
            <w:ind w:right="-483"/>
            <w:jc w:val="center"/>
            <w:rPr>
              <w:b/>
              <w:sz w:val="16"/>
            </w:rPr>
          </w:pPr>
        </w:p>
        <w:p w:rsidR="001D6053" w:rsidRDefault="001D6053" w:rsidP="003F2B80">
          <w:pPr>
            <w:ind w:right="-483"/>
            <w:jc w:val="center"/>
            <w:rPr>
              <w:b/>
              <w:sz w:val="16"/>
            </w:rPr>
          </w:pPr>
        </w:p>
      </w:tc>
    </w:tr>
    <w:tr w:rsidR="001D6053" w:rsidTr="003F2B80">
      <w:trPr>
        <w:cantSplit/>
        <w:trHeight w:val="373"/>
      </w:trPr>
      <w:tc>
        <w:tcPr>
          <w:tcW w:w="2520" w:type="dxa"/>
          <w:vAlign w:val="center"/>
        </w:tcPr>
        <w:p w:rsidR="001D6053" w:rsidRDefault="001D6053" w:rsidP="0027617E">
          <w:pPr>
            <w:jc w:val="center"/>
            <w:rPr>
              <w:b/>
              <w:sz w:val="16"/>
            </w:rPr>
          </w:pPr>
          <w:r>
            <w:rPr>
              <w:b/>
              <w:sz w:val="16"/>
            </w:rPr>
            <w:t xml:space="preserve">Edition : </w:t>
          </w:r>
          <w:r w:rsidR="004F72AE">
            <w:rPr>
              <w:b/>
              <w:sz w:val="16"/>
            </w:rPr>
            <w:fldChar w:fldCharType="begin"/>
          </w:r>
          <w:r>
            <w:rPr>
              <w:b/>
              <w:sz w:val="16"/>
            </w:rPr>
            <w:instrText xml:space="preserve"> DATE \@ "dd/MM/yyyy" </w:instrText>
          </w:r>
          <w:r w:rsidR="004F72AE">
            <w:rPr>
              <w:b/>
              <w:sz w:val="16"/>
            </w:rPr>
            <w:fldChar w:fldCharType="separate"/>
          </w:r>
          <w:r w:rsidR="00A21CBE">
            <w:rPr>
              <w:b/>
              <w:noProof/>
              <w:sz w:val="16"/>
            </w:rPr>
            <w:t>30/04/2020</w:t>
          </w:r>
          <w:r w:rsidR="004F72AE">
            <w:rPr>
              <w:b/>
              <w:sz w:val="16"/>
            </w:rPr>
            <w:fldChar w:fldCharType="end"/>
          </w:r>
        </w:p>
      </w:tc>
      <w:tc>
        <w:tcPr>
          <w:tcW w:w="5760" w:type="dxa"/>
          <w:vAlign w:val="center"/>
        </w:tcPr>
        <w:p w:rsidR="001D6053" w:rsidRPr="00EC6CF2" w:rsidRDefault="009D4D90" w:rsidP="003F2B80">
          <w:pPr>
            <w:jc w:val="center"/>
            <w:rPr>
              <w:rFonts w:ascii="Comic Sans MS" w:hAnsi="Comic Sans MS"/>
              <w:color w:val="0000FF"/>
              <w:sz w:val="20"/>
              <w:szCs w:val="20"/>
            </w:rPr>
          </w:pPr>
          <w:r>
            <w:rPr>
              <w:rFonts w:ascii="Comic Sans MS" w:hAnsi="Comic Sans MS"/>
              <w:sz w:val="20"/>
              <w:szCs w:val="20"/>
            </w:rPr>
            <w:t>R</w:t>
          </w:r>
          <w:r w:rsidR="00123F45">
            <w:rPr>
              <w:rFonts w:ascii="Comic Sans MS" w:hAnsi="Comic Sans MS"/>
              <w:sz w:val="20"/>
              <w:szCs w:val="20"/>
            </w:rPr>
            <w:t>obot tri postal</w:t>
          </w:r>
        </w:p>
      </w:tc>
      <w:tc>
        <w:tcPr>
          <w:tcW w:w="2520" w:type="dxa"/>
          <w:vAlign w:val="center"/>
        </w:tcPr>
        <w:p w:rsidR="001D6053" w:rsidRDefault="0027617E" w:rsidP="003F2B80">
          <w:pPr>
            <w:pStyle w:val="En-tte"/>
            <w:tabs>
              <w:tab w:val="clear" w:pos="4536"/>
              <w:tab w:val="clear" w:pos="9072"/>
            </w:tabs>
            <w:jc w:val="center"/>
            <w:rPr>
              <w:b/>
              <w:sz w:val="16"/>
            </w:rPr>
          </w:pPr>
          <w:r>
            <w:rPr>
              <w:b/>
              <w:sz w:val="16"/>
            </w:rPr>
            <w:t xml:space="preserve">Saint </w:t>
          </w:r>
          <w:proofErr w:type="spellStart"/>
          <w:r>
            <w:rPr>
              <w:b/>
              <w:sz w:val="16"/>
            </w:rPr>
            <w:t>Erembert</w:t>
          </w:r>
          <w:proofErr w:type="spellEnd"/>
        </w:p>
      </w:tc>
    </w:tr>
  </w:tbl>
  <w:p w:rsidR="001D6053" w:rsidRDefault="001D605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360893"/>
    <w:multiLevelType w:val="hybridMultilevel"/>
    <w:tmpl w:val="1AA205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ECA7B2E"/>
    <w:multiLevelType w:val="hybridMultilevel"/>
    <w:tmpl w:val="E7E6FBA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12DD67DC"/>
    <w:multiLevelType w:val="hybridMultilevel"/>
    <w:tmpl w:val="6CB4B9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63235CB"/>
    <w:multiLevelType w:val="hybridMultilevel"/>
    <w:tmpl w:val="EFE82224"/>
    <w:lvl w:ilvl="0" w:tplc="27BCA270">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8ED02AB"/>
    <w:multiLevelType w:val="hybridMultilevel"/>
    <w:tmpl w:val="ED5803E6"/>
    <w:lvl w:ilvl="0" w:tplc="27BCA270">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BA715AE"/>
    <w:multiLevelType w:val="hybridMultilevel"/>
    <w:tmpl w:val="CE16D1A0"/>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CA33D8F"/>
    <w:multiLevelType w:val="hybridMultilevel"/>
    <w:tmpl w:val="BCA833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0016D22"/>
    <w:multiLevelType w:val="hybridMultilevel"/>
    <w:tmpl w:val="E364F23A"/>
    <w:lvl w:ilvl="0" w:tplc="774AC492">
      <w:start w:val="8"/>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055134F"/>
    <w:multiLevelType w:val="multilevel"/>
    <w:tmpl w:val="2E2CC728"/>
    <w:lvl w:ilvl="0">
      <w:start w:val="1"/>
      <w:numFmt w:val="decimal"/>
      <w:pStyle w:val="Titre1"/>
      <w:lvlText w:val="%1"/>
      <w:lvlJc w:val="left"/>
      <w:pPr>
        <w:ind w:left="432" w:hanging="432"/>
      </w:pPr>
      <w:rPr>
        <w:sz w:val="32"/>
        <w:szCs w:val="32"/>
      </w:rPr>
    </w:lvl>
    <w:lvl w:ilvl="1">
      <w:start w:val="1"/>
      <w:numFmt w:val="decimal"/>
      <w:pStyle w:val="Titre2"/>
      <w:lvlText w:val="%1.%2"/>
      <w:lvlJc w:val="left"/>
      <w:pPr>
        <w:ind w:left="576" w:hanging="576"/>
      </w:pPr>
    </w:lvl>
    <w:lvl w:ilvl="2">
      <w:start w:val="1"/>
      <w:numFmt w:val="decimal"/>
      <w:pStyle w:val="Titre3"/>
      <w:lvlText w:val="%1.%2.%3"/>
      <w:lvlJc w:val="left"/>
      <w:pPr>
        <w:ind w:left="1288" w:hanging="720"/>
      </w:pPr>
      <w:rPr>
        <w:rFonts w:asciiTheme="minorHAnsi" w:hAnsiTheme="minorHAnsi" w:hint="default"/>
        <w:b/>
      </w:r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1D774F6"/>
    <w:multiLevelType w:val="hybridMultilevel"/>
    <w:tmpl w:val="850ECBF0"/>
    <w:lvl w:ilvl="0" w:tplc="59300980">
      <w:start w:val="1"/>
      <w:numFmt w:val="bullet"/>
      <w:lvlText w:val=""/>
      <w:lvlJc w:val="left"/>
      <w:pPr>
        <w:ind w:left="2138" w:hanging="360"/>
      </w:pPr>
      <w:rPr>
        <w:rFonts w:ascii="Wingdings" w:hAnsi="Wingdings" w:hint="default"/>
      </w:rPr>
    </w:lvl>
    <w:lvl w:ilvl="1" w:tplc="040C0003" w:tentative="1">
      <w:start w:val="1"/>
      <w:numFmt w:val="bullet"/>
      <w:lvlText w:val="o"/>
      <w:lvlJc w:val="left"/>
      <w:pPr>
        <w:ind w:left="2858" w:hanging="360"/>
      </w:pPr>
      <w:rPr>
        <w:rFonts w:ascii="Courier New" w:hAnsi="Courier New" w:cs="Courier New" w:hint="default"/>
      </w:rPr>
    </w:lvl>
    <w:lvl w:ilvl="2" w:tplc="040C0005" w:tentative="1">
      <w:start w:val="1"/>
      <w:numFmt w:val="bullet"/>
      <w:lvlText w:val=""/>
      <w:lvlJc w:val="left"/>
      <w:pPr>
        <w:ind w:left="3578" w:hanging="360"/>
      </w:pPr>
      <w:rPr>
        <w:rFonts w:ascii="Wingdings" w:hAnsi="Wingdings" w:hint="default"/>
      </w:rPr>
    </w:lvl>
    <w:lvl w:ilvl="3" w:tplc="040C0001" w:tentative="1">
      <w:start w:val="1"/>
      <w:numFmt w:val="bullet"/>
      <w:lvlText w:val=""/>
      <w:lvlJc w:val="left"/>
      <w:pPr>
        <w:ind w:left="4298" w:hanging="360"/>
      </w:pPr>
      <w:rPr>
        <w:rFonts w:ascii="Symbol" w:hAnsi="Symbol" w:hint="default"/>
      </w:rPr>
    </w:lvl>
    <w:lvl w:ilvl="4" w:tplc="040C0003" w:tentative="1">
      <w:start w:val="1"/>
      <w:numFmt w:val="bullet"/>
      <w:lvlText w:val="o"/>
      <w:lvlJc w:val="left"/>
      <w:pPr>
        <w:ind w:left="5018" w:hanging="360"/>
      </w:pPr>
      <w:rPr>
        <w:rFonts w:ascii="Courier New" w:hAnsi="Courier New" w:cs="Courier New" w:hint="default"/>
      </w:rPr>
    </w:lvl>
    <w:lvl w:ilvl="5" w:tplc="040C0005" w:tentative="1">
      <w:start w:val="1"/>
      <w:numFmt w:val="bullet"/>
      <w:lvlText w:val=""/>
      <w:lvlJc w:val="left"/>
      <w:pPr>
        <w:ind w:left="5738" w:hanging="360"/>
      </w:pPr>
      <w:rPr>
        <w:rFonts w:ascii="Wingdings" w:hAnsi="Wingdings" w:hint="default"/>
      </w:rPr>
    </w:lvl>
    <w:lvl w:ilvl="6" w:tplc="040C0001" w:tentative="1">
      <w:start w:val="1"/>
      <w:numFmt w:val="bullet"/>
      <w:lvlText w:val=""/>
      <w:lvlJc w:val="left"/>
      <w:pPr>
        <w:ind w:left="6458" w:hanging="360"/>
      </w:pPr>
      <w:rPr>
        <w:rFonts w:ascii="Symbol" w:hAnsi="Symbol" w:hint="default"/>
      </w:rPr>
    </w:lvl>
    <w:lvl w:ilvl="7" w:tplc="040C0003" w:tentative="1">
      <w:start w:val="1"/>
      <w:numFmt w:val="bullet"/>
      <w:lvlText w:val="o"/>
      <w:lvlJc w:val="left"/>
      <w:pPr>
        <w:ind w:left="7178" w:hanging="360"/>
      </w:pPr>
      <w:rPr>
        <w:rFonts w:ascii="Courier New" w:hAnsi="Courier New" w:cs="Courier New" w:hint="default"/>
      </w:rPr>
    </w:lvl>
    <w:lvl w:ilvl="8" w:tplc="040C0005" w:tentative="1">
      <w:start w:val="1"/>
      <w:numFmt w:val="bullet"/>
      <w:lvlText w:val=""/>
      <w:lvlJc w:val="left"/>
      <w:pPr>
        <w:ind w:left="7898" w:hanging="360"/>
      </w:pPr>
      <w:rPr>
        <w:rFonts w:ascii="Wingdings" w:hAnsi="Wingdings" w:hint="default"/>
      </w:rPr>
    </w:lvl>
  </w:abstractNum>
  <w:abstractNum w:abstractNumId="10" w15:restartNumberingAfterBreak="0">
    <w:nsid w:val="229853FF"/>
    <w:multiLevelType w:val="hybridMultilevel"/>
    <w:tmpl w:val="0EA8B520"/>
    <w:lvl w:ilvl="0" w:tplc="27BCA270">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45BA5674">
      <w:numFmt w:val="bullet"/>
      <w:lvlText w:val="•"/>
      <w:lvlJc w:val="left"/>
      <w:pPr>
        <w:ind w:left="5040" w:hanging="360"/>
      </w:pPr>
      <w:rPr>
        <w:rFonts w:ascii="Calibri" w:eastAsiaTheme="minorHAnsi" w:hAnsi="Calibri" w:cstheme="minorBidi"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E604A65"/>
    <w:multiLevelType w:val="hybridMultilevel"/>
    <w:tmpl w:val="96EAFC6A"/>
    <w:lvl w:ilvl="0" w:tplc="27BCA270">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6F92C97"/>
    <w:multiLevelType w:val="hybridMultilevel"/>
    <w:tmpl w:val="902A1BD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3F2937C2"/>
    <w:multiLevelType w:val="hybridMultilevel"/>
    <w:tmpl w:val="A9DE14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16037D9"/>
    <w:multiLevelType w:val="hybridMultilevel"/>
    <w:tmpl w:val="87CCFFAA"/>
    <w:lvl w:ilvl="0" w:tplc="59300980">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B1D6C71"/>
    <w:multiLevelType w:val="hybridMultilevel"/>
    <w:tmpl w:val="DABE67B6"/>
    <w:lvl w:ilvl="0" w:tplc="040C0001">
      <w:start w:val="1"/>
      <w:numFmt w:val="bullet"/>
      <w:lvlText w:val=""/>
      <w:lvlJc w:val="left"/>
      <w:pPr>
        <w:ind w:left="652" w:hanging="360"/>
      </w:pPr>
      <w:rPr>
        <w:rFonts w:ascii="Symbol" w:hAnsi="Symbol" w:hint="default"/>
      </w:rPr>
    </w:lvl>
    <w:lvl w:ilvl="1" w:tplc="040C0003" w:tentative="1">
      <w:start w:val="1"/>
      <w:numFmt w:val="bullet"/>
      <w:lvlText w:val="o"/>
      <w:lvlJc w:val="left"/>
      <w:pPr>
        <w:ind w:left="1372" w:hanging="360"/>
      </w:pPr>
      <w:rPr>
        <w:rFonts w:ascii="Courier New" w:hAnsi="Courier New" w:cs="Courier New" w:hint="default"/>
      </w:rPr>
    </w:lvl>
    <w:lvl w:ilvl="2" w:tplc="040C0005" w:tentative="1">
      <w:start w:val="1"/>
      <w:numFmt w:val="bullet"/>
      <w:lvlText w:val=""/>
      <w:lvlJc w:val="left"/>
      <w:pPr>
        <w:ind w:left="2092" w:hanging="360"/>
      </w:pPr>
      <w:rPr>
        <w:rFonts w:ascii="Wingdings" w:hAnsi="Wingdings" w:hint="default"/>
      </w:rPr>
    </w:lvl>
    <w:lvl w:ilvl="3" w:tplc="040C0001" w:tentative="1">
      <w:start w:val="1"/>
      <w:numFmt w:val="bullet"/>
      <w:lvlText w:val=""/>
      <w:lvlJc w:val="left"/>
      <w:pPr>
        <w:ind w:left="2812" w:hanging="360"/>
      </w:pPr>
      <w:rPr>
        <w:rFonts w:ascii="Symbol" w:hAnsi="Symbol" w:hint="default"/>
      </w:rPr>
    </w:lvl>
    <w:lvl w:ilvl="4" w:tplc="040C0003" w:tentative="1">
      <w:start w:val="1"/>
      <w:numFmt w:val="bullet"/>
      <w:lvlText w:val="o"/>
      <w:lvlJc w:val="left"/>
      <w:pPr>
        <w:ind w:left="3532" w:hanging="360"/>
      </w:pPr>
      <w:rPr>
        <w:rFonts w:ascii="Courier New" w:hAnsi="Courier New" w:cs="Courier New" w:hint="default"/>
      </w:rPr>
    </w:lvl>
    <w:lvl w:ilvl="5" w:tplc="040C0005" w:tentative="1">
      <w:start w:val="1"/>
      <w:numFmt w:val="bullet"/>
      <w:lvlText w:val=""/>
      <w:lvlJc w:val="left"/>
      <w:pPr>
        <w:ind w:left="4252" w:hanging="360"/>
      </w:pPr>
      <w:rPr>
        <w:rFonts w:ascii="Wingdings" w:hAnsi="Wingdings" w:hint="default"/>
      </w:rPr>
    </w:lvl>
    <w:lvl w:ilvl="6" w:tplc="040C0001" w:tentative="1">
      <w:start w:val="1"/>
      <w:numFmt w:val="bullet"/>
      <w:lvlText w:val=""/>
      <w:lvlJc w:val="left"/>
      <w:pPr>
        <w:ind w:left="4972" w:hanging="360"/>
      </w:pPr>
      <w:rPr>
        <w:rFonts w:ascii="Symbol" w:hAnsi="Symbol" w:hint="default"/>
      </w:rPr>
    </w:lvl>
    <w:lvl w:ilvl="7" w:tplc="040C0003" w:tentative="1">
      <w:start w:val="1"/>
      <w:numFmt w:val="bullet"/>
      <w:lvlText w:val="o"/>
      <w:lvlJc w:val="left"/>
      <w:pPr>
        <w:ind w:left="5692" w:hanging="360"/>
      </w:pPr>
      <w:rPr>
        <w:rFonts w:ascii="Courier New" w:hAnsi="Courier New" w:cs="Courier New" w:hint="default"/>
      </w:rPr>
    </w:lvl>
    <w:lvl w:ilvl="8" w:tplc="040C0005" w:tentative="1">
      <w:start w:val="1"/>
      <w:numFmt w:val="bullet"/>
      <w:lvlText w:val=""/>
      <w:lvlJc w:val="left"/>
      <w:pPr>
        <w:ind w:left="6412" w:hanging="360"/>
      </w:pPr>
      <w:rPr>
        <w:rFonts w:ascii="Wingdings" w:hAnsi="Wingdings" w:hint="default"/>
      </w:rPr>
    </w:lvl>
  </w:abstractNum>
  <w:abstractNum w:abstractNumId="16" w15:restartNumberingAfterBreak="0">
    <w:nsid w:val="571A3E1C"/>
    <w:multiLevelType w:val="multilevel"/>
    <w:tmpl w:val="A5EE48D0"/>
    <w:lvl w:ilvl="0">
      <w:start w:val="1"/>
      <w:numFmt w:val="decimal"/>
      <w:lvlText w:val="%1"/>
      <w:lvlJc w:val="left"/>
      <w:pPr>
        <w:ind w:left="375" w:hanging="375"/>
      </w:pPr>
      <w:rPr>
        <w:rFonts w:hint="default"/>
      </w:rPr>
    </w:lvl>
    <w:lvl w:ilvl="1">
      <w:start w:val="2"/>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pStyle w:val="Titre9"/>
      <w:lvlText w:val="%1.%2.%3.%4.%5.%6.%7.%8.%9"/>
      <w:lvlJc w:val="left"/>
      <w:pPr>
        <w:ind w:left="7920" w:hanging="2160"/>
      </w:pPr>
      <w:rPr>
        <w:rFonts w:hint="default"/>
      </w:rPr>
    </w:lvl>
  </w:abstractNum>
  <w:abstractNum w:abstractNumId="17" w15:restartNumberingAfterBreak="0">
    <w:nsid w:val="57E5307D"/>
    <w:multiLevelType w:val="hybridMultilevel"/>
    <w:tmpl w:val="E8BADB54"/>
    <w:lvl w:ilvl="0" w:tplc="27BCA270">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BB90BE7"/>
    <w:multiLevelType w:val="hybridMultilevel"/>
    <w:tmpl w:val="92A674D8"/>
    <w:lvl w:ilvl="0" w:tplc="27BCA270">
      <w:start w:val="1"/>
      <w:numFmt w:val="bullet"/>
      <w:lvlText w:val=""/>
      <w:lvlJc w:val="left"/>
      <w:pPr>
        <w:ind w:left="360" w:hanging="360"/>
      </w:pPr>
      <w:rPr>
        <w:rFonts w:ascii="Wingdings" w:hAnsi="Wingdings"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15:restartNumberingAfterBreak="0">
    <w:nsid w:val="5C283AED"/>
    <w:multiLevelType w:val="hybridMultilevel"/>
    <w:tmpl w:val="606475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0CD6338"/>
    <w:multiLevelType w:val="hybridMultilevel"/>
    <w:tmpl w:val="2AE88DE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1" w15:restartNumberingAfterBreak="0">
    <w:nsid w:val="67283FC4"/>
    <w:multiLevelType w:val="hybridMultilevel"/>
    <w:tmpl w:val="FB64E59E"/>
    <w:lvl w:ilvl="0" w:tplc="27BCA270">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A4E7C03"/>
    <w:multiLevelType w:val="hybridMultilevel"/>
    <w:tmpl w:val="866C45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C15402C"/>
    <w:multiLevelType w:val="hybridMultilevel"/>
    <w:tmpl w:val="327C1D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2CD75B2"/>
    <w:multiLevelType w:val="hybridMultilevel"/>
    <w:tmpl w:val="115A3034"/>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5" w15:restartNumberingAfterBreak="0">
    <w:nsid w:val="75093AB6"/>
    <w:multiLevelType w:val="hybridMultilevel"/>
    <w:tmpl w:val="23AE3288"/>
    <w:lvl w:ilvl="0" w:tplc="1C8A23C8">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9A61F26"/>
    <w:multiLevelType w:val="hybridMultilevel"/>
    <w:tmpl w:val="6F9C22C8"/>
    <w:lvl w:ilvl="0" w:tplc="27BCA270">
      <w:start w:val="1"/>
      <w:numFmt w:val="bullet"/>
      <w:lvlText w:val=""/>
      <w:lvlJc w:val="left"/>
      <w:pPr>
        <w:ind w:left="5400" w:hanging="360"/>
      </w:pPr>
      <w:rPr>
        <w:rFonts w:ascii="Wingdings" w:hAnsi="Wingdings" w:hint="default"/>
      </w:rPr>
    </w:lvl>
    <w:lvl w:ilvl="1" w:tplc="040C0003" w:tentative="1">
      <w:start w:val="1"/>
      <w:numFmt w:val="bullet"/>
      <w:lvlText w:val="o"/>
      <w:lvlJc w:val="left"/>
      <w:pPr>
        <w:ind w:left="6120" w:hanging="360"/>
      </w:pPr>
      <w:rPr>
        <w:rFonts w:ascii="Courier New" w:hAnsi="Courier New" w:cs="Courier New" w:hint="default"/>
      </w:rPr>
    </w:lvl>
    <w:lvl w:ilvl="2" w:tplc="040C0005" w:tentative="1">
      <w:start w:val="1"/>
      <w:numFmt w:val="bullet"/>
      <w:lvlText w:val=""/>
      <w:lvlJc w:val="left"/>
      <w:pPr>
        <w:ind w:left="6840" w:hanging="360"/>
      </w:pPr>
      <w:rPr>
        <w:rFonts w:ascii="Wingdings" w:hAnsi="Wingdings" w:hint="default"/>
      </w:rPr>
    </w:lvl>
    <w:lvl w:ilvl="3" w:tplc="040C0001" w:tentative="1">
      <w:start w:val="1"/>
      <w:numFmt w:val="bullet"/>
      <w:lvlText w:val=""/>
      <w:lvlJc w:val="left"/>
      <w:pPr>
        <w:ind w:left="7560" w:hanging="360"/>
      </w:pPr>
      <w:rPr>
        <w:rFonts w:ascii="Symbol" w:hAnsi="Symbol" w:hint="default"/>
      </w:rPr>
    </w:lvl>
    <w:lvl w:ilvl="4" w:tplc="040C0003" w:tentative="1">
      <w:start w:val="1"/>
      <w:numFmt w:val="bullet"/>
      <w:lvlText w:val="o"/>
      <w:lvlJc w:val="left"/>
      <w:pPr>
        <w:ind w:left="8280" w:hanging="360"/>
      </w:pPr>
      <w:rPr>
        <w:rFonts w:ascii="Courier New" w:hAnsi="Courier New" w:cs="Courier New" w:hint="default"/>
      </w:rPr>
    </w:lvl>
    <w:lvl w:ilvl="5" w:tplc="040C0005" w:tentative="1">
      <w:start w:val="1"/>
      <w:numFmt w:val="bullet"/>
      <w:lvlText w:val=""/>
      <w:lvlJc w:val="left"/>
      <w:pPr>
        <w:ind w:left="9000" w:hanging="360"/>
      </w:pPr>
      <w:rPr>
        <w:rFonts w:ascii="Wingdings" w:hAnsi="Wingdings" w:hint="default"/>
      </w:rPr>
    </w:lvl>
    <w:lvl w:ilvl="6" w:tplc="040C0001" w:tentative="1">
      <w:start w:val="1"/>
      <w:numFmt w:val="bullet"/>
      <w:lvlText w:val=""/>
      <w:lvlJc w:val="left"/>
      <w:pPr>
        <w:ind w:left="9720" w:hanging="360"/>
      </w:pPr>
      <w:rPr>
        <w:rFonts w:ascii="Symbol" w:hAnsi="Symbol" w:hint="default"/>
      </w:rPr>
    </w:lvl>
    <w:lvl w:ilvl="7" w:tplc="040C0003" w:tentative="1">
      <w:start w:val="1"/>
      <w:numFmt w:val="bullet"/>
      <w:lvlText w:val="o"/>
      <w:lvlJc w:val="left"/>
      <w:pPr>
        <w:ind w:left="10440" w:hanging="360"/>
      </w:pPr>
      <w:rPr>
        <w:rFonts w:ascii="Courier New" w:hAnsi="Courier New" w:cs="Courier New" w:hint="default"/>
      </w:rPr>
    </w:lvl>
    <w:lvl w:ilvl="8" w:tplc="040C0005" w:tentative="1">
      <w:start w:val="1"/>
      <w:numFmt w:val="bullet"/>
      <w:lvlText w:val=""/>
      <w:lvlJc w:val="left"/>
      <w:pPr>
        <w:ind w:left="11160" w:hanging="360"/>
      </w:pPr>
      <w:rPr>
        <w:rFonts w:ascii="Wingdings" w:hAnsi="Wingdings" w:hint="default"/>
      </w:rPr>
    </w:lvl>
  </w:abstractNum>
  <w:abstractNum w:abstractNumId="27" w15:restartNumberingAfterBreak="0">
    <w:nsid w:val="7A2B1A72"/>
    <w:multiLevelType w:val="hybridMultilevel"/>
    <w:tmpl w:val="71E857A6"/>
    <w:lvl w:ilvl="0" w:tplc="27BCA270">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7"/>
  </w:num>
  <w:num w:numId="2">
    <w:abstractNumId w:val="14"/>
  </w:num>
  <w:num w:numId="3">
    <w:abstractNumId w:val="25"/>
  </w:num>
  <w:num w:numId="4">
    <w:abstractNumId w:val="16"/>
  </w:num>
  <w:num w:numId="5">
    <w:abstractNumId w:val="9"/>
  </w:num>
  <w:num w:numId="6">
    <w:abstractNumId w:val="8"/>
  </w:num>
  <w:num w:numId="7">
    <w:abstractNumId w:val="17"/>
  </w:num>
  <w:num w:numId="8">
    <w:abstractNumId w:val="3"/>
  </w:num>
  <w:num w:numId="9">
    <w:abstractNumId w:val="10"/>
  </w:num>
  <w:num w:numId="10">
    <w:abstractNumId w:val="2"/>
  </w:num>
  <w:num w:numId="11">
    <w:abstractNumId w:val="11"/>
  </w:num>
  <w:num w:numId="12">
    <w:abstractNumId w:val="13"/>
  </w:num>
  <w:num w:numId="13">
    <w:abstractNumId w:val="5"/>
  </w:num>
  <w:num w:numId="14">
    <w:abstractNumId w:val="1"/>
  </w:num>
  <w:num w:numId="15">
    <w:abstractNumId w:val="20"/>
  </w:num>
  <w:num w:numId="16">
    <w:abstractNumId w:val="18"/>
  </w:num>
  <w:num w:numId="17">
    <w:abstractNumId w:val="24"/>
  </w:num>
  <w:num w:numId="18">
    <w:abstractNumId w:val="15"/>
  </w:num>
  <w:num w:numId="19">
    <w:abstractNumId w:val="23"/>
  </w:num>
  <w:num w:numId="20">
    <w:abstractNumId w:val="27"/>
  </w:num>
  <w:num w:numId="21">
    <w:abstractNumId w:val="4"/>
  </w:num>
  <w:num w:numId="22">
    <w:abstractNumId w:val="12"/>
  </w:num>
  <w:num w:numId="23">
    <w:abstractNumId w:val="22"/>
  </w:num>
  <w:num w:numId="24">
    <w:abstractNumId w:val="26"/>
  </w:num>
  <w:num w:numId="25">
    <w:abstractNumId w:val="21"/>
  </w:num>
  <w:num w:numId="26">
    <w:abstractNumId w:val="6"/>
  </w:num>
  <w:num w:numId="27">
    <w:abstractNumId w:val="8"/>
  </w:num>
  <w:num w:numId="28">
    <w:abstractNumId w:val="0"/>
  </w:num>
  <w:num w:numId="29">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09"/>
  <w:hyphenationZone w:val="425"/>
  <w:drawingGridHorizontalSpacing w:val="57"/>
  <w:drawingGridVerticalSpacing w:val="57"/>
  <w:noPunctuationKerning/>
  <w:characterSpacingControl w:val="doNotCompress"/>
  <w:hdrShapeDefaults>
    <o:shapedefaults v:ext="edit" spidmax="2049">
      <v:textbox inset=".5mm,.3mm,.5mm,.3mm"/>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4C03"/>
    <w:rsid w:val="000032A1"/>
    <w:rsid w:val="00012145"/>
    <w:rsid w:val="00016073"/>
    <w:rsid w:val="0001685C"/>
    <w:rsid w:val="0001775C"/>
    <w:rsid w:val="00026D91"/>
    <w:rsid w:val="00027898"/>
    <w:rsid w:val="00031C13"/>
    <w:rsid w:val="00033FB7"/>
    <w:rsid w:val="0004014F"/>
    <w:rsid w:val="00040C54"/>
    <w:rsid w:val="00042C05"/>
    <w:rsid w:val="00053931"/>
    <w:rsid w:val="00054AC7"/>
    <w:rsid w:val="000615F2"/>
    <w:rsid w:val="00062444"/>
    <w:rsid w:val="00063FC7"/>
    <w:rsid w:val="000656DB"/>
    <w:rsid w:val="00071491"/>
    <w:rsid w:val="00074CC3"/>
    <w:rsid w:val="00075757"/>
    <w:rsid w:val="00081FA6"/>
    <w:rsid w:val="000840F2"/>
    <w:rsid w:val="0008721C"/>
    <w:rsid w:val="00087407"/>
    <w:rsid w:val="000935D8"/>
    <w:rsid w:val="000963B8"/>
    <w:rsid w:val="000A0308"/>
    <w:rsid w:val="000A76BE"/>
    <w:rsid w:val="000B1643"/>
    <w:rsid w:val="000B2FA9"/>
    <w:rsid w:val="000B3246"/>
    <w:rsid w:val="000B5365"/>
    <w:rsid w:val="000C1013"/>
    <w:rsid w:val="000C5E5C"/>
    <w:rsid w:val="000C6A27"/>
    <w:rsid w:val="000D2940"/>
    <w:rsid w:val="000D3C45"/>
    <w:rsid w:val="000D4DB1"/>
    <w:rsid w:val="000D504F"/>
    <w:rsid w:val="000D7CCF"/>
    <w:rsid w:val="000F4D20"/>
    <w:rsid w:val="000F59AD"/>
    <w:rsid w:val="001018BB"/>
    <w:rsid w:val="00101BDD"/>
    <w:rsid w:val="00105EAC"/>
    <w:rsid w:val="0011415C"/>
    <w:rsid w:val="00114761"/>
    <w:rsid w:val="00114869"/>
    <w:rsid w:val="0011539B"/>
    <w:rsid w:val="00116005"/>
    <w:rsid w:val="00117F3F"/>
    <w:rsid w:val="001200B6"/>
    <w:rsid w:val="001227D6"/>
    <w:rsid w:val="00123F45"/>
    <w:rsid w:val="0013261E"/>
    <w:rsid w:val="001366A2"/>
    <w:rsid w:val="00154BCA"/>
    <w:rsid w:val="00162871"/>
    <w:rsid w:val="001640FE"/>
    <w:rsid w:val="00171611"/>
    <w:rsid w:val="001738D2"/>
    <w:rsid w:val="00195AD3"/>
    <w:rsid w:val="0019742E"/>
    <w:rsid w:val="001C3321"/>
    <w:rsid w:val="001C4C0F"/>
    <w:rsid w:val="001D1DBF"/>
    <w:rsid w:val="001D4082"/>
    <w:rsid w:val="001D6053"/>
    <w:rsid w:val="001D7601"/>
    <w:rsid w:val="001F23C5"/>
    <w:rsid w:val="002013F4"/>
    <w:rsid w:val="002164EE"/>
    <w:rsid w:val="002166AB"/>
    <w:rsid w:val="00216E4E"/>
    <w:rsid w:val="00220BD6"/>
    <w:rsid w:val="0022102B"/>
    <w:rsid w:val="00222BCC"/>
    <w:rsid w:val="00222CDB"/>
    <w:rsid w:val="00233C2D"/>
    <w:rsid w:val="0023508E"/>
    <w:rsid w:val="002358F4"/>
    <w:rsid w:val="00247A34"/>
    <w:rsid w:val="00251939"/>
    <w:rsid w:val="00266266"/>
    <w:rsid w:val="00267410"/>
    <w:rsid w:val="002727A5"/>
    <w:rsid w:val="0027617E"/>
    <w:rsid w:val="00277D4B"/>
    <w:rsid w:val="00280D74"/>
    <w:rsid w:val="00281EC8"/>
    <w:rsid w:val="00292F9C"/>
    <w:rsid w:val="002A1324"/>
    <w:rsid w:val="002B617F"/>
    <w:rsid w:val="002B7F88"/>
    <w:rsid w:val="002E72F2"/>
    <w:rsid w:val="002E7678"/>
    <w:rsid w:val="003013B9"/>
    <w:rsid w:val="00302627"/>
    <w:rsid w:val="00302BBE"/>
    <w:rsid w:val="00311748"/>
    <w:rsid w:val="0031262E"/>
    <w:rsid w:val="00315B8B"/>
    <w:rsid w:val="003167EB"/>
    <w:rsid w:val="00323D90"/>
    <w:rsid w:val="003242D2"/>
    <w:rsid w:val="0032478B"/>
    <w:rsid w:val="0034255C"/>
    <w:rsid w:val="00353C87"/>
    <w:rsid w:val="003605EF"/>
    <w:rsid w:val="003757C1"/>
    <w:rsid w:val="00375963"/>
    <w:rsid w:val="00384170"/>
    <w:rsid w:val="003962DA"/>
    <w:rsid w:val="0039755D"/>
    <w:rsid w:val="003977AB"/>
    <w:rsid w:val="00397B99"/>
    <w:rsid w:val="003B394B"/>
    <w:rsid w:val="003C3DE4"/>
    <w:rsid w:val="003D4552"/>
    <w:rsid w:val="003D6122"/>
    <w:rsid w:val="003D6EE7"/>
    <w:rsid w:val="003E0546"/>
    <w:rsid w:val="003E540E"/>
    <w:rsid w:val="003F2B80"/>
    <w:rsid w:val="003F416F"/>
    <w:rsid w:val="004032E9"/>
    <w:rsid w:val="0040539E"/>
    <w:rsid w:val="004112E8"/>
    <w:rsid w:val="00415E5E"/>
    <w:rsid w:val="00420253"/>
    <w:rsid w:val="00420A64"/>
    <w:rsid w:val="00420E11"/>
    <w:rsid w:val="00420F5C"/>
    <w:rsid w:val="00421D87"/>
    <w:rsid w:val="00422C5F"/>
    <w:rsid w:val="00424BCB"/>
    <w:rsid w:val="004253C7"/>
    <w:rsid w:val="00435FBB"/>
    <w:rsid w:val="00436ECE"/>
    <w:rsid w:val="00437382"/>
    <w:rsid w:val="00447CE0"/>
    <w:rsid w:val="0045218A"/>
    <w:rsid w:val="004578BC"/>
    <w:rsid w:val="00461E53"/>
    <w:rsid w:val="00470943"/>
    <w:rsid w:val="0048207F"/>
    <w:rsid w:val="00482D72"/>
    <w:rsid w:val="004866A3"/>
    <w:rsid w:val="004926BE"/>
    <w:rsid w:val="00493317"/>
    <w:rsid w:val="0049475F"/>
    <w:rsid w:val="004A591B"/>
    <w:rsid w:val="004A732F"/>
    <w:rsid w:val="004A73A6"/>
    <w:rsid w:val="004B0EC2"/>
    <w:rsid w:val="004C000F"/>
    <w:rsid w:val="004C5BF3"/>
    <w:rsid w:val="004D0155"/>
    <w:rsid w:val="004D500F"/>
    <w:rsid w:val="004E0BCC"/>
    <w:rsid w:val="004E287A"/>
    <w:rsid w:val="004F52FA"/>
    <w:rsid w:val="004F61D2"/>
    <w:rsid w:val="004F72AE"/>
    <w:rsid w:val="005000AB"/>
    <w:rsid w:val="00501315"/>
    <w:rsid w:val="00507B38"/>
    <w:rsid w:val="00511B45"/>
    <w:rsid w:val="0051442F"/>
    <w:rsid w:val="00516042"/>
    <w:rsid w:val="00521A8D"/>
    <w:rsid w:val="00525343"/>
    <w:rsid w:val="005330C9"/>
    <w:rsid w:val="0057179D"/>
    <w:rsid w:val="005764B2"/>
    <w:rsid w:val="005770BF"/>
    <w:rsid w:val="00584BC6"/>
    <w:rsid w:val="0058704B"/>
    <w:rsid w:val="0059171F"/>
    <w:rsid w:val="00594235"/>
    <w:rsid w:val="005A534D"/>
    <w:rsid w:val="005A79E6"/>
    <w:rsid w:val="005C066D"/>
    <w:rsid w:val="005C656E"/>
    <w:rsid w:val="005E3643"/>
    <w:rsid w:val="005E3D3C"/>
    <w:rsid w:val="005F16A1"/>
    <w:rsid w:val="005F7F21"/>
    <w:rsid w:val="0060345E"/>
    <w:rsid w:val="00620E60"/>
    <w:rsid w:val="0062160F"/>
    <w:rsid w:val="006221B2"/>
    <w:rsid w:val="006226D5"/>
    <w:rsid w:val="006243C1"/>
    <w:rsid w:val="00625F5B"/>
    <w:rsid w:val="00630557"/>
    <w:rsid w:val="006316DD"/>
    <w:rsid w:val="00634BB8"/>
    <w:rsid w:val="00646F50"/>
    <w:rsid w:val="00647F98"/>
    <w:rsid w:val="00651A4C"/>
    <w:rsid w:val="00652B6E"/>
    <w:rsid w:val="006600CC"/>
    <w:rsid w:val="00664D60"/>
    <w:rsid w:val="00673406"/>
    <w:rsid w:val="00680456"/>
    <w:rsid w:val="00682686"/>
    <w:rsid w:val="00684DB6"/>
    <w:rsid w:val="00695771"/>
    <w:rsid w:val="00697672"/>
    <w:rsid w:val="006A711E"/>
    <w:rsid w:val="006B3A73"/>
    <w:rsid w:val="006B5675"/>
    <w:rsid w:val="006B66B8"/>
    <w:rsid w:val="006B724E"/>
    <w:rsid w:val="006C1212"/>
    <w:rsid w:val="006C2E11"/>
    <w:rsid w:val="006C2E39"/>
    <w:rsid w:val="006C7294"/>
    <w:rsid w:val="006D05B5"/>
    <w:rsid w:val="006D14C5"/>
    <w:rsid w:val="006D36FD"/>
    <w:rsid w:val="006D64C3"/>
    <w:rsid w:val="006F15C6"/>
    <w:rsid w:val="006F56B2"/>
    <w:rsid w:val="006F68BB"/>
    <w:rsid w:val="00701EE6"/>
    <w:rsid w:val="007037AC"/>
    <w:rsid w:val="00712A07"/>
    <w:rsid w:val="0071536D"/>
    <w:rsid w:val="00734F9D"/>
    <w:rsid w:val="00736112"/>
    <w:rsid w:val="00741058"/>
    <w:rsid w:val="00743741"/>
    <w:rsid w:val="0074613E"/>
    <w:rsid w:val="00747FD1"/>
    <w:rsid w:val="00760296"/>
    <w:rsid w:val="00762A97"/>
    <w:rsid w:val="00763D47"/>
    <w:rsid w:val="007676C8"/>
    <w:rsid w:val="007716D1"/>
    <w:rsid w:val="00774272"/>
    <w:rsid w:val="00780FAD"/>
    <w:rsid w:val="00783B35"/>
    <w:rsid w:val="0078577E"/>
    <w:rsid w:val="00792CAA"/>
    <w:rsid w:val="00794240"/>
    <w:rsid w:val="007A1F19"/>
    <w:rsid w:val="007A352D"/>
    <w:rsid w:val="007B0A88"/>
    <w:rsid w:val="007B2E89"/>
    <w:rsid w:val="007B3675"/>
    <w:rsid w:val="007B7C2C"/>
    <w:rsid w:val="007C1126"/>
    <w:rsid w:val="007C529F"/>
    <w:rsid w:val="007D2534"/>
    <w:rsid w:val="007D718B"/>
    <w:rsid w:val="007E4527"/>
    <w:rsid w:val="007F1122"/>
    <w:rsid w:val="007F331A"/>
    <w:rsid w:val="007F3623"/>
    <w:rsid w:val="00807BEE"/>
    <w:rsid w:val="00810930"/>
    <w:rsid w:val="00842C77"/>
    <w:rsid w:val="008527C6"/>
    <w:rsid w:val="0085288F"/>
    <w:rsid w:val="0086374E"/>
    <w:rsid w:val="0086784A"/>
    <w:rsid w:val="00876E8D"/>
    <w:rsid w:val="00877277"/>
    <w:rsid w:val="0089499B"/>
    <w:rsid w:val="00895150"/>
    <w:rsid w:val="008952E7"/>
    <w:rsid w:val="008A0EB3"/>
    <w:rsid w:val="008A2D39"/>
    <w:rsid w:val="008A3F39"/>
    <w:rsid w:val="008A44B7"/>
    <w:rsid w:val="008B2475"/>
    <w:rsid w:val="008B60A3"/>
    <w:rsid w:val="008B7BC9"/>
    <w:rsid w:val="008C27D4"/>
    <w:rsid w:val="008C7155"/>
    <w:rsid w:val="008D020F"/>
    <w:rsid w:val="008D4A8F"/>
    <w:rsid w:val="008D53E4"/>
    <w:rsid w:val="008D6D4D"/>
    <w:rsid w:val="008F15DD"/>
    <w:rsid w:val="008F1657"/>
    <w:rsid w:val="00903D8E"/>
    <w:rsid w:val="0091256D"/>
    <w:rsid w:val="009135A9"/>
    <w:rsid w:val="009175CF"/>
    <w:rsid w:val="009216F8"/>
    <w:rsid w:val="00924222"/>
    <w:rsid w:val="009263C6"/>
    <w:rsid w:val="009277AE"/>
    <w:rsid w:val="0093550C"/>
    <w:rsid w:val="00936D46"/>
    <w:rsid w:val="009423DB"/>
    <w:rsid w:val="00952DFD"/>
    <w:rsid w:val="00956213"/>
    <w:rsid w:val="00957819"/>
    <w:rsid w:val="00960772"/>
    <w:rsid w:val="00961506"/>
    <w:rsid w:val="0096510B"/>
    <w:rsid w:val="00974773"/>
    <w:rsid w:val="0097558C"/>
    <w:rsid w:val="00977DC5"/>
    <w:rsid w:val="00991B6F"/>
    <w:rsid w:val="00994ED8"/>
    <w:rsid w:val="0099526D"/>
    <w:rsid w:val="009A14F4"/>
    <w:rsid w:val="009B5491"/>
    <w:rsid w:val="009C20A0"/>
    <w:rsid w:val="009C3ED5"/>
    <w:rsid w:val="009C4C03"/>
    <w:rsid w:val="009D4D90"/>
    <w:rsid w:val="009E12B5"/>
    <w:rsid w:val="009E307D"/>
    <w:rsid w:val="009F0943"/>
    <w:rsid w:val="009F5393"/>
    <w:rsid w:val="009F66C9"/>
    <w:rsid w:val="009F7AA1"/>
    <w:rsid w:val="00A013C7"/>
    <w:rsid w:val="00A037F0"/>
    <w:rsid w:val="00A07D47"/>
    <w:rsid w:val="00A10226"/>
    <w:rsid w:val="00A21CBE"/>
    <w:rsid w:val="00A32D89"/>
    <w:rsid w:val="00A37A90"/>
    <w:rsid w:val="00A405B2"/>
    <w:rsid w:val="00A41555"/>
    <w:rsid w:val="00A44A0E"/>
    <w:rsid w:val="00A45DE7"/>
    <w:rsid w:val="00A51813"/>
    <w:rsid w:val="00A733DD"/>
    <w:rsid w:val="00A94CFD"/>
    <w:rsid w:val="00A96ADB"/>
    <w:rsid w:val="00AA3022"/>
    <w:rsid w:val="00AA3A47"/>
    <w:rsid w:val="00AA5C6F"/>
    <w:rsid w:val="00AB6A8A"/>
    <w:rsid w:val="00AC0601"/>
    <w:rsid w:val="00AC4D84"/>
    <w:rsid w:val="00AD4425"/>
    <w:rsid w:val="00AE3F06"/>
    <w:rsid w:val="00AF077A"/>
    <w:rsid w:val="00AF5BD1"/>
    <w:rsid w:val="00B03189"/>
    <w:rsid w:val="00B04D9B"/>
    <w:rsid w:val="00B1080D"/>
    <w:rsid w:val="00B129DF"/>
    <w:rsid w:val="00B3096E"/>
    <w:rsid w:val="00B30DD3"/>
    <w:rsid w:val="00B32CE9"/>
    <w:rsid w:val="00B34F20"/>
    <w:rsid w:val="00B352C4"/>
    <w:rsid w:val="00B41A14"/>
    <w:rsid w:val="00B532EA"/>
    <w:rsid w:val="00B543D3"/>
    <w:rsid w:val="00B7145D"/>
    <w:rsid w:val="00B80CB0"/>
    <w:rsid w:val="00B818F0"/>
    <w:rsid w:val="00B91C47"/>
    <w:rsid w:val="00B93CF6"/>
    <w:rsid w:val="00B9774A"/>
    <w:rsid w:val="00BA33FF"/>
    <w:rsid w:val="00BA3C77"/>
    <w:rsid w:val="00BA78A8"/>
    <w:rsid w:val="00BB254A"/>
    <w:rsid w:val="00BC0098"/>
    <w:rsid w:val="00BC3026"/>
    <w:rsid w:val="00BC6A9C"/>
    <w:rsid w:val="00BD229D"/>
    <w:rsid w:val="00BE2256"/>
    <w:rsid w:val="00BE703A"/>
    <w:rsid w:val="00BF0AD8"/>
    <w:rsid w:val="00BF14F1"/>
    <w:rsid w:val="00BF18FF"/>
    <w:rsid w:val="00BF381C"/>
    <w:rsid w:val="00BF6458"/>
    <w:rsid w:val="00C02C83"/>
    <w:rsid w:val="00C252B9"/>
    <w:rsid w:val="00C30DFC"/>
    <w:rsid w:val="00C319B9"/>
    <w:rsid w:val="00C3403D"/>
    <w:rsid w:val="00C35649"/>
    <w:rsid w:val="00C400CC"/>
    <w:rsid w:val="00C410E5"/>
    <w:rsid w:val="00C436AF"/>
    <w:rsid w:val="00C53FD7"/>
    <w:rsid w:val="00C56344"/>
    <w:rsid w:val="00C564A3"/>
    <w:rsid w:val="00C601C4"/>
    <w:rsid w:val="00C6441F"/>
    <w:rsid w:val="00C77048"/>
    <w:rsid w:val="00C81563"/>
    <w:rsid w:val="00C8176D"/>
    <w:rsid w:val="00C84460"/>
    <w:rsid w:val="00C85955"/>
    <w:rsid w:val="00C85E29"/>
    <w:rsid w:val="00C93B23"/>
    <w:rsid w:val="00CA2B99"/>
    <w:rsid w:val="00CA3DDB"/>
    <w:rsid w:val="00CA4211"/>
    <w:rsid w:val="00CB22EF"/>
    <w:rsid w:val="00CB4925"/>
    <w:rsid w:val="00CB7D73"/>
    <w:rsid w:val="00CC0B99"/>
    <w:rsid w:val="00CC7B3C"/>
    <w:rsid w:val="00CE00F9"/>
    <w:rsid w:val="00CE0551"/>
    <w:rsid w:val="00CE120F"/>
    <w:rsid w:val="00CE14F1"/>
    <w:rsid w:val="00CE4FF5"/>
    <w:rsid w:val="00CF0988"/>
    <w:rsid w:val="00CF2835"/>
    <w:rsid w:val="00D022CA"/>
    <w:rsid w:val="00D05E9A"/>
    <w:rsid w:val="00D10B9A"/>
    <w:rsid w:val="00D12971"/>
    <w:rsid w:val="00D17A27"/>
    <w:rsid w:val="00D17E22"/>
    <w:rsid w:val="00D26A99"/>
    <w:rsid w:val="00D3185C"/>
    <w:rsid w:val="00D375F0"/>
    <w:rsid w:val="00D45E4B"/>
    <w:rsid w:val="00D5135B"/>
    <w:rsid w:val="00D67271"/>
    <w:rsid w:val="00D70028"/>
    <w:rsid w:val="00D7178C"/>
    <w:rsid w:val="00D72727"/>
    <w:rsid w:val="00D74F3B"/>
    <w:rsid w:val="00D80542"/>
    <w:rsid w:val="00D8663F"/>
    <w:rsid w:val="00D90D5C"/>
    <w:rsid w:val="00D9166C"/>
    <w:rsid w:val="00D92398"/>
    <w:rsid w:val="00D928ED"/>
    <w:rsid w:val="00D9532D"/>
    <w:rsid w:val="00DA0B51"/>
    <w:rsid w:val="00DA7483"/>
    <w:rsid w:val="00DD29E1"/>
    <w:rsid w:val="00DE11CD"/>
    <w:rsid w:val="00DE1500"/>
    <w:rsid w:val="00DE3E48"/>
    <w:rsid w:val="00DF4028"/>
    <w:rsid w:val="00E01674"/>
    <w:rsid w:val="00E07180"/>
    <w:rsid w:val="00E14EEF"/>
    <w:rsid w:val="00E1607A"/>
    <w:rsid w:val="00E3416B"/>
    <w:rsid w:val="00E377AB"/>
    <w:rsid w:val="00E42F89"/>
    <w:rsid w:val="00E45D94"/>
    <w:rsid w:val="00E52ED2"/>
    <w:rsid w:val="00E57EA2"/>
    <w:rsid w:val="00E73DED"/>
    <w:rsid w:val="00E8270D"/>
    <w:rsid w:val="00E84BA5"/>
    <w:rsid w:val="00E918DF"/>
    <w:rsid w:val="00E95E82"/>
    <w:rsid w:val="00EA5E4C"/>
    <w:rsid w:val="00EA7B8D"/>
    <w:rsid w:val="00EB25A7"/>
    <w:rsid w:val="00EB5A6F"/>
    <w:rsid w:val="00EB6328"/>
    <w:rsid w:val="00EC073A"/>
    <w:rsid w:val="00EC0CD5"/>
    <w:rsid w:val="00EC6CF2"/>
    <w:rsid w:val="00ED1A57"/>
    <w:rsid w:val="00ED1A74"/>
    <w:rsid w:val="00ED40B3"/>
    <w:rsid w:val="00EE5D26"/>
    <w:rsid w:val="00F01B22"/>
    <w:rsid w:val="00F041F3"/>
    <w:rsid w:val="00F05772"/>
    <w:rsid w:val="00F10979"/>
    <w:rsid w:val="00F14EF5"/>
    <w:rsid w:val="00F165D1"/>
    <w:rsid w:val="00F178B6"/>
    <w:rsid w:val="00F2257F"/>
    <w:rsid w:val="00F24753"/>
    <w:rsid w:val="00F42F69"/>
    <w:rsid w:val="00F467A8"/>
    <w:rsid w:val="00F53068"/>
    <w:rsid w:val="00F619F1"/>
    <w:rsid w:val="00F61ED9"/>
    <w:rsid w:val="00F62A14"/>
    <w:rsid w:val="00F7081B"/>
    <w:rsid w:val="00F718B7"/>
    <w:rsid w:val="00F7279E"/>
    <w:rsid w:val="00F770AF"/>
    <w:rsid w:val="00F817D0"/>
    <w:rsid w:val="00F82135"/>
    <w:rsid w:val="00F86911"/>
    <w:rsid w:val="00F9060E"/>
    <w:rsid w:val="00F915A6"/>
    <w:rsid w:val="00F94EBD"/>
    <w:rsid w:val="00F97655"/>
    <w:rsid w:val="00F97E53"/>
    <w:rsid w:val="00FA1390"/>
    <w:rsid w:val="00FA1620"/>
    <w:rsid w:val="00FA2EBA"/>
    <w:rsid w:val="00FA6C4C"/>
    <w:rsid w:val="00FA75E6"/>
    <w:rsid w:val="00FB262F"/>
    <w:rsid w:val="00FC227A"/>
    <w:rsid w:val="00FC4F98"/>
    <w:rsid w:val="00FC54D6"/>
    <w:rsid w:val="00FD4AE8"/>
    <w:rsid w:val="00FD6625"/>
    <w:rsid w:val="00FE7E23"/>
    <w:rsid w:val="00FF7009"/>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mm,.3mm,.5mm,.3mm"/>
    </o:shapedefaults>
    <o:shapelayout v:ext="edit">
      <o:idmap v:ext="edit" data="1"/>
    </o:shapelayout>
  </w:shapeDefaults>
  <w:decimalSymbol w:val=","/>
  <w:listSeparator w:val=";"/>
  <w15:docId w15:val="{5990DC2D-5DE0-4DCA-8BEB-C2A3C4FB8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6C4C"/>
    <w:rPr>
      <w:rFonts w:asciiTheme="minorHAnsi" w:hAnsiTheme="minorHAnsi"/>
      <w:sz w:val="24"/>
      <w:szCs w:val="24"/>
    </w:rPr>
  </w:style>
  <w:style w:type="paragraph" w:styleId="Titre1">
    <w:name w:val="heading 1"/>
    <w:basedOn w:val="En-tte"/>
    <w:next w:val="Normal"/>
    <w:qFormat/>
    <w:rsid w:val="00CF0988"/>
    <w:pPr>
      <w:numPr>
        <w:numId w:val="6"/>
      </w:numPr>
      <w:pBdr>
        <w:bottom w:val="single" w:sz="12" w:space="1" w:color="0000FF"/>
      </w:pBdr>
      <w:tabs>
        <w:tab w:val="clear" w:pos="4536"/>
        <w:tab w:val="clear" w:pos="9072"/>
      </w:tabs>
      <w:outlineLvl w:val="0"/>
    </w:pPr>
    <w:rPr>
      <w:b/>
      <w:noProof/>
      <w:color w:val="0000FF"/>
      <w:sz w:val="32"/>
      <w:szCs w:val="32"/>
    </w:rPr>
  </w:style>
  <w:style w:type="paragraph" w:styleId="Titre2">
    <w:name w:val="heading 2"/>
    <w:basedOn w:val="Paragraphedeliste"/>
    <w:next w:val="Normal"/>
    <w:qFormat/>
    <w:rsid w:val="00CF0988"/>
    <w:pPr>
      <w:numPr>
        <w:ilvl w:val="1"/>
        <w:numId w:val="6"/>
      </w:numPr>
      <w:spacing w:after="0" w:line="240" w:lineRule="auto"/>
      <w:outlineLvl w:val="1"/>
    </w:pPr>
    <w:rPr>
      <w:rFonts w:cs="Courier New"/>
      <w:b/>
      <w:color w:val="E36C0A" w:themeColor="accent6" w:themeShade="BF"/>
      <w:sz w:val="28"/>
      <w:szCs w:val="28"/>
    </w:rPr>
  </w:style>
  <w:style w:type="paragraph" w:styleId="Titre3">
    <w:name w:val="heading 3"/>
    <w:basedOn w:val="Normal"/>
    <w:next w:val="Normal"/>
    <w:qFormat/>
    <w:rsid w:val="004F61D2"/>
    <w:pPr>
      <w:keepNext/>
      <w:numPr>
        <w:ilvl w:val="2"/>
        <w:numId w:val="6"/>
      </w:numPr>
      <w:ind w:left="833"/>
      <w:outlineLvl w:val="2"/>
    </w:pPr>
    <w:rPr>
      <w:b/>
      <w:snapToGrid w:val="0"/>
      <w:color w:val="FF0000"/>
    </w:rPr>
  </w:style>
  <w:style w:type="paragraph" w:styleId="Titre4">
    <w:name w:val="heading 4"/>
    <w:basedOn w:val="Normal"/>
    <w:next w:val="Normal"/>
    <w:qFormat/>
    <w:rsid w:val="008527C6"/>
    <w:pPr>
      <w:keepNext/>
      <w:numPr>
        <w:ilvl w:val="3"/>
        <w:numId w:val="6"/>
      </w:numPr>
      <w:ind w:left="1429" w:hanging="862"/>
      <w:outlineLvl w:val="3"/>
    </w:pPr>
    <w:rPr>
      <w:b/>
      <w:snapToGrid w:val="0"/>
      <w:color w:val="0000FF"/>
      <w:sz w:val="22"/>
    </w:rPr>
  </w:style>
  <w:style w:type="paragraph" w:styleId="Titre5">
    <w:name w:val="heading 5"/>
    <w:basedOn w:val="Normal"/>
    <w:next w:val="Normal"/>
    <w:qFormat/>
    <w:rsid w:val="00CF0988"/>
    <w:pPr>
      <w:keepNext/>
      <w:numPr>
        <w:ilvl w:val="4"/>
        <w:numId w:val="6"/>
      </w:numPr>
      <w:jc w:val="center"/>
      <w:outlineLvl w:val="4"/>
    </w:pPr>
    <w:rPr>
      <w:b/>
      <w:sz w:val="20"/>
    </w:rPr>
  </w:style>
  <w:style w:type="paragraph" w:styleId="Titre6">
    <w:name w:val="heading 6"/>
    <w:basedOn w:val="Normal"/>
    <w:next w:val="Normal"/>
    <w:link w:val="Titre6Car"/>
    <w:qFormat/>
    <w:rsid w:val="00CF0988"/>
    <w:pPr>
      <w:keepNext/>
      <w:numPr>
        <w:ilvl w:val="5"/>
        <w:numId w:val="6"/>
      </w:numPr>
      <w:jc w:val="center"/>
      <w:outlineLvl w:val="5"/>
    </w:pPr>
    <w:rPr>
      <w:b/>
      <w:snapToGrid w:val="0"/>
      <w:color w:val="000000"/>
      <w:sz w:val="12"/>
    </w:rPr>
  </w:style>
  <w:style w:type="paragraph" w:styleId="Titre7">
    <w:name w:val="heading 7"/>
    <w:basedOn w:val="Normal"/>
    <w:next w:val="Normal"/>
    <w:link w:val="Titre7Car"/>
    <w:qFormat/>
    <w:rsid w:val="00CF0988"/>
    <w:pPr>
      <w:keepNext/>
      <w:numPr>
        <w:ilvl w:val="6"/>
        <w:numId w:val="6"/>
      </w:numPr>
      <w:outlineLvl w:val="6"/>
    </w:pPr>
    <w:rPr>
      <w:sz w:val="16"/>
      <w:u w:val="single"/>
    </w:rPr>
  </w:style>
  <w:style w:type="paragraph" w:styleId="Titre8">
    <w:name w:val="heading 8"/>
    <w:basedOn w:val="Normal"/>
    <w:next w:val="Normal"/>
    <w:qFormat/>
    <w:rsid w:val="00CF0988"/>
    <w:pPr>
      <w:keepNext/>
      <w:numPr>
        <w:ilvl w:val="7"/>
        <w:numId w:val="6"/>
      </w:numPr>
      <w:jc w:val="both"/>
      <w:outlineLvl w:val="7"/>
    </w:pPr>
    <w:rPr>
      <w:b/>
      <w:sz w:val="28"/>
      <w:u w:val="double"/>
    </w:rPr>
  </w:style>
  <w:style w:type="paragraph" w:styleId="Titre9">
    <w:name w:val="heading 9"/>
    <w:basedOn w:val="Normal"/>
    <w:next w:val="Normal"/>
    <w:link w:val="Titre9Car"/>
    <w:qFormat/>
    <w:rsid w:val="00CF0988"/>
    <w:pPr>
      <w:keepNext/>
      <w:numPr>
        <w:ilvl w:val="8"/>
        <w:numId w:val="4"/>
      </w:numPr>
      <w:ind w:left="1584" w:hanging="1584"/>
      <w:jc w:val="center"/>
      <w:outlineLvl w:val="8"/>
    </w:pPr>
    <w:rPr>
      <w: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rsid w:val="0049475F"/>
    <w:pPr>
      <w:tabs>
        <w:tab w:val="center" w:pos="4536"/>
        <w:tab w:val="right" w:pos="9072"/>
      </w:tabs>
    </w:pPr>
  </w:style>
  <w:style w:type="paragraph" w:styleId="Pieddepage">
    <w:name w:val="footer"/>
    <w:basedOn w:val="Normal"/>
    <w:semiHidden/>
    <w:rsid w:val="0049475F"/>
    <w:pPr>
      <w:tabs>
        <w:tab w:val="center" w:pos="4536"/>
        <w:tab w:val="right" w:pos="9072"/>
      </w:tabs>
    </w:pPr>
  </w:style>
  <w:style w:type="character" w:styleId="Numrodepage">
    <w:name w:val="page number"/>
    <w:basedOn w:val="Policepardfaut"/>
    <w:semiHidden/>
    <w:rsid w:val="0049475F"/>
  </w:style>
  <w:style w:type="paragraph" w:styleId="Corpsdetexte">
    <w:name w:val="Body Text"/>
    <w:basedOn w:val="Normal"/>
    <w:semiHidden/>
    <w:rsid w:val="0049475F"/>
    <w:pPr>
      <w:jc w:val="center"/>
    </w:pPr>
  </w:style>
  <w:style w:type="paragraph" w:styleId="Corpsdetexte2">
    <w:name w:val="Body Text 2"/>
    <w:basedOn w:val="Normal"/>
    <w:semiHidden/>
    <w:rsid w:val="0049475F"/>
    <w:rPr>
      <w:i/>
      <w:snapToGrid w:val="0"/>
      <w:color w:val="0000FF"/>
    </w:rPr>
  </w:style>
  <w:style w:type="paragraph" w:styleId="Corpsdetexte3">
    <w:name w:val="Body Text 3"/>
    <w:basedOn w:val="Normal"/>
    <w:semiHidden/>
    <w:rsid w:val="0049475F"/>
    <w:rPr>
      <w:sz w:val="16"/>
      <w:u w:val="single"/>
    </w:rPr>
  </w:style>
  <w:style w:type="paragraph" w:styleId="Retraitcorpsdetexte2">
    <w:name w:val="Body Text Indent 2"/>
    <w:basedOn w:val="Normal"/>
    <w:semiHidden/>
    <w:rsid w:val="0049475F"/>
    <w:pPr>
      <w:ind w:left="497"/>
    </w:pPr>
    <w:rPr>
      <w:sz w:val="16"/>
    </w:rPr>
  </w:style>
  <w:style w:type="paragraph" w:styleId="Retraitcorpsdetexte">
    <w:name w:val="Body Text Indent"/>
    <w:basedOn w:val="Normal"/>
    <w:semiHidden/>
    <w:rsid w:val="0049475F"/>
    <w:pPr>
      <w:ind w:firstLine="709"/>
    </w:pPr>
  </w:style>
  <w:style w:type="paragraph" w:styleId="Normalcentr">
    <w:name w:val="Block Text"/>
    <w:basedOn w:val="Normal"/>
    <w:semiHidden/>
    <w:rsid w:val="0049475F"/>
    <w:pPr>
      <w:spacing w:line="300" w:lineRule="atLeast"/>
      <w:ind w:left="360" w:right="360"/>
    </w:pPr>
    <w:rPr>
      <w:rFonts w:ascii="MS Reference Sans Serif" w:hAnsi="MS Reference Sans Serif"/>
      <w:color w:val="30476D"/>
      <w:sz w:val="20"/>
      <w:szCs w:val="16"/>
    </w:rPr>
  </w:style>
  <w:style w:type="paragraph" w:styleId="Textedebulles">
    <w:name w:val="Balloon Text"/>
    <w:basedOn w:val="Normal"/>
    <w:link w:val="TextedebullesCar"/>
    <w:uiPriority w:val="99"/>
    <w:semiHidden/>
    <w:unhideWhenUsed/>
    <w:rsid w:val="006B724E"/>
    <w:rPr>
      <w:rFonts w:ascii="Tahoma" w:hAnsi="Tahoma" w:cs="Tahoma"/>
      <w:sz w:val="16"/>
      <w:szCs w:val="16"/>
    </w:rPr>
  </w:style>
  <w:style w:type="character" w:customStyle="1" w:styleId="TextedebullesCar">
    <w:name w:val="Texte de bulles Car"/>
    <w:basedOn w:val="Policepardfaut"/>
    <w:link w:val="Textedebulles"/>
    <w:uiPriority w:val="99"/>
    <w:semiHidden/>
    <w:rsid w:val="006B724E"/>
    <w:rPr>
      <w:rFonts w:ascii="Tahoma" w:hAnsi="Tahoma" w:cs="Tahoma"/>
      <w:sz w:val="16"/>
      <w:szCs w:val="16"/>
    </w:rPr>
  </w:style>
  <w:style w:type="table" w:styleId="Grilledutableau">
    <w:name w:val="Table Grid"/>
    <w:basedOn w:val="TableauNormal"/>
    <w:uiPriority w:val="59"/>
    <w:rsid w:val="00436EC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tteCar">
    <w:name w:val="En-tête Car"/>
    <w:basedOn w:val="Policepardfaut"/>
    <w:link w:val="En-tte"/>
    <w:rsid w:val="0059171F"/>
    <w:rPr>
      <w:sz w:val="24"/>
      <w:szCs w:val="24"/>
    </w:rPr>
  </w:style>
  <w:style w:type="paragraph" w:styleId="Paragraphedeliste">
    <w:name w:val="List Paragraph"/>
    <w:basedOn w:val="Normal"/>
    <w:uiPriority w:val="34"/>
    <w:qFormat/>
    <w:rsid w:val="00CF0988"/>
    <w:pPr>
      <w:spacing w:after="200" w:line="276" w:lineRule="auto"/>
      <w:ind w:left="720"/>
      <w:contextualSpacing/>
    </w:pPr>
    <w:rPr>
      <w:rFonts w:eastAsiaTheme="minorHAnsi" w:cstheme="minorBidi"/>
      <w:sz w:val="22"/>
      <w:szCs w:val="22"/>
      <w:lang w:eastAsia="en-US"/>
    </w:rPr>
  </w:style>
  <w:style w:type="paragraph" w:styleId="NormalWeb">
    <w:name w:val="Normal (Web)"/>
    <w:basedOn w:val="Normal"/>
    <w:uiPriority w:val="99"/>
    <w:unhideWhenUsed/>
    <w:rsid w:val="0059171F"/>
    <w:pPr>
      <w:spacing w:before="100" w:beforeAutospacing="1" w:after="119"/>
    </w:pPr>
  </w:style>
  <w:style w:type="character" w:customStyle="1" w:styleId="deroule">
    <w:name w:val="deroule"/>
    <w:basedOn w:val="Policepardfaut"/>
    <w:rsid w:val="00154BCA"/>
  </w:style>
  <w:style w:type="character" w:styleId="Lienhypertexte">
    <w:name w:val="Hyperlink"/>
    <w:basedOn w:val="Policepardfaut"/>
    <w:uiPriority w:val="99"/>
    <w:unhideWhenUsed/>
    <w:rsid w:val="00BC0098"/>
    <w:rPr>
      <w:color w:val="0000FF" w:themeColor="hyperlink"/>
      <w:u w:val="single"/>
    </w:rPr>
  </w:style>
  <w:style w:type="paragraph" w:customStyle="1" w:styleId="Default">
    <w:name w:val="Default"/>
    <w:rsid w:val="00B34F20"/>
    <w:pPr>
      <w:autoSpaceDE w:val="0"/>
      <w:autoSpaceDN w:val="0"/>
      <w:adjustRightInd w:val="0"/>
    </w:pPr>
    <w:rPr>
      <w:rFonts w:ascii="Calibri" w:hAnsi="Calibri" w:cs="Calibri"/>
      <w:color w:val="000000"/>
      <w:sz w:val="24"/>
      <w:szCs w:val="24"/>
    </w:rPr>
  </w:style>
  <w:style w:type="character" w:styleId="lev">
    <w:name w:val="Strong"/>
    <w:basedOn w:val="Policepardfaut"/>
    <w:uiPriority w:val="22"/>
    <w:qFormat/>
    <w:rsid w:val="00B7145D"/>
    <w:rPr>
      <w:b/>
      <w:bCs/>
    </w:rPr>
  </w:style>
  <w:style w:type="paragraph" w:customStyle="1" w:styleId="nomfichier">
    <w:name w:val="nomfichier"/>
    <w:basedOn w:val="Normal"/>
    <w:qFormat/>
    <w:rsid w:val="00CF0988"/>
    <w:pPr>
      <w:jc w:val="right"/>
    </w:pPr>
    <w:rPr>
      <w:rFonts w:ascii="Comic Sans MS" w:hAnsi="Comic Sans MS"/>
      <w:sz w:val="10"/>
    </w:rPr>
  </w:style>
  <w:style w:type="character" w:customStyle="1" w:styleId="Titre6Car">
    <w:name w:val="Titre 6 Car"/>
    <w:basedOn w:val="Policepardfaut"/>
    <w:link w:val="Titre6"/>
    <w:rsid w:val="00CF0988"/>
    <w:rPr>
      <w:rFonts w:asciiTheme="minorHAnsi" w:hAnsiTheme="minorHAnsi"/>
      <w:b/>
      <w:snapToGrid w:val="0"/>
      <w:color w:val="000000"/>
      <w:sz w:val="12"/>
      <w:szCs w:val="24"/>
    </w:rPr>
  </w:style>
  <w:style w:type="character" w:customStyle="1" w:styleId="Titre7Car">
    <w:name w:val="Titre 7 Car"/>
    <w:basedOn w:val="Policepardfaut"/>
    <w:link w:val="Titre7"/>
    <w:rsid w:val="00CF0988"/>
    <w:rPr>
      <w:rFonts w:asciiTheme="minorHAnsi" w:hAnsiTheme="minorHAnsi"/>
      <w:sz w:val="16"/>
      <w:szCs w:val="24"/>
      <w:u w:val="single"/>
    </w:rPr>
  </w:style>
  <w:style w:type="character" w:customStyle="1" w:styleId="Titre9Car">
    <w:name w:val="Titre 9 Car"/>
    <w:basedOn w:val="Policepardfaut"/>
    <w:link w:val="Titre9"/>
    <w:rsid w:val="00CF0988"/>
    <w:rPr>
      <w:rFonts w:asciiTheme="minorHAnsi" w:hAnsiTheme="minorHAnsi"/>
      <w:b/>
      <w:sz w:val="24"/>
      <w:szCs w:val="24"/>
    </w:rPr>
  </w:style>
  <w:style w:type="paragraph" w:styleId="En-ttedetabledesmatires">
    <w:name w:val="TOC Heading"/>
    <w:basedOn w:val="Titre1"/>
    <w:next w:val="Normal"/>
    <w:uiPriority w:val="39"/>
    <w:semiHidden/>
    <w:unhideWhenUsed/>
    <w:qFormat/>
    <w:rsid w:val="00075757"/>
    <w:pPr>
      <w:keepNext/>
      <w:keepLines/>
      <w:numPr>
        <w:numId w:val="0"/>
      </w:numPr>
      <w:pBdr>
        <w:bottom w:val="none" w:sz="0" w:space="0" w:color="auto"/>
      </w:pBdr>
      <w:spacing w:before="480" w:line="276" w:lineRule="auto"/>
      <w:outlineLvl w:val="9"/>
    </w:pPr>
    <w:rPr>
      <w:rFonts w:asciiTheme="majorHAnsi" w:eastAsiaTheme="majorEastAsia" w:hAnsiTheme="majorHAnsi" w:cstheme="majorBidi"/>
      <w:bCs/>
      <w:noProof w:val="0"/>
      <w:color w:val="365F91" w:themeColor="accent1" w:themeShade="BF"/>
      <w:sz w:val="28"/>
      <w:szCs w:val="28"/>
    </w:rPr>
  </w:style>
  <w:style w:type="paragraph" w:styleId="TM1">
    <w:name w:val="toc 1"/>
    <w:basedOn w:val="Normal"/>
    <w:next w:val="Normal"/>
    <w:autoRedefine/>
    <w:uiPriority w:val="39"/>
    <w:unhideWhenUsed/>
    <w:rsid w:val="00075757"/>
    <w:pPr>
      <w:spacing w:after="100"/>
    </w:pPr>
  </w:style>
  <w:style w:type="paragraph" w:styleId="TM2">
    <w:name w:val="toc 2"/>
    <w:basedOn w:val="Normal"/>
    <w:next w:val="Normal"/>
    <w:autoRedefine/>
    <w:uiPriority w:val="39"/>
    <w:unhideWhenUsed/>
    <w:rsid w:val="00075757"/>
    <w:pPr>
      <w:spacing w:after="100"/>
      <w:ind w:left="240"/>
    </w:pPr>
  </w:style>
  <w:style w:type="paragraph" w:styleId="TM3">
    <w:name w:val="toc 3"/>
    <w:basedOn w:val="Normal"/>
    <w:next w:val="Normal"/>
    <w:autoRedefine/>
    <w:uiPriority w:val="39"/>
    <w:unhideWhenUsed/>
    <w:rsid w:val="00075757"/>
    <w:pPr>
      <w:spacing w:after="100"/>
      <w:ind w:left="480"/>
    </w:pPr>
  </w:style>
  <w:style w:type="paragraph" w:customStyle="1" w:styleId="Sansinterligne1">
    <w:name w:val="Sans interligne1"/>
    <w:rsid w:val="0011415C"/>
    <w:rPr>
      <w:rFonts w:ascii="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474891">
      <w:bodyDiv w:val="1"/>
      <w:marLeft w:val="0"/>
      <w:marRight w:val="0"/>
      <w:marTop w:val="0"/>
      <w:marBottom w:val="0"/>
      <w:divBdr>
        <w:top w:val="none" w:sz="0" w:space="0" w:color="auto"/>
        <w:left w:val="none" w:sz="0" w:space="0" w:color="auto"/>
        <w:bottom w:val="none" w:sz="0" w:space="0" w:color="auto"/>
        <w:right w:val="none" w:sz="0" w:space="0" w:color="auto"/>
      </w:divBdr>
    </w:div>
    <w:div w:id="331841223">
      <w:bodyDiv w:val="1"/>
      <w:marLeft w:val="0"/>
      <w:marRight w:val="0"/>
      <w:marTop w:val="0"/>
      <w:marBottom w:val="0"/>
      <w:divBdr>
        <w:top w:val="none" w:sz="0" w:space="0" w:color="auto"/>
        <w:left w:val="none" w:sz="0" w:space="0" w:color="auto"/>
        <w:bottom w:val="none" w:sz="0" w:space="0" w:color="auto"/>
        <w:right w:val="none" w:sz="0" w:space="0" w:color="auto"/>
      </w:divBdr>
    </w:div>
    <w:div w:id="726493824">
      <w:bodyDiv w:val="1"/>
      <w:marLeft w:val="0"/>
      <w:marRight w:val="0"/>
      <w:marTop w:val="0"/>
      <w:marBottom w:val="0"/>
      <w:divBdr>
        <w:top w:val="none" w:sz="0" w:space="0" w:color="auto"/>
        <w:left w:val="none" w:sz="0" w:space="0" w:color="auto"/>
        <w:bottom w:val="none" w:sz="0" w:space="0" w:color="auto"/>
        <w:right w:val="none" w:sz="0" w:space="0" w:color="auto"/>
      </w:divBdr>
    </w:div>
    <w:div w:id="829180661">
      <w:bodyDiv w:val="1"/>
      <w:marLeft w:val="0"/>
      <w:marRight w:val="0"/>
      <w:marTop w:val="0"/>
      <w:marBottom w:val="0"/>
      <w:divBdr>
        <w:top w:val="none" w:sz="0" w:space="0" w:color="auto"/>
        <w:left w:val="none" w:sz="0" w:space="0" w:color="auto"/>
        <w:bottom w:val="none" w:sz="0" w:space="0" w:color="auto"/>
        <w:right w:val="none" w:sz="0" w:space="0" w:color="auto"/>
      </w:divBdr>
    </w:div>
    <w:div w:id="943461730">
      <w:bodyDiv w:val="1"/>
      <w:marLeft w:val="0"/>
      <w:marRight w:val="0"/>
      <w:marTop w:val="0"/>
      <w:marBottom w:val="0"/>
      <w:divBdr>
        <w:top w:val="none" w:sz="0" w:space="0" w:color="auto"/>
        <w:left w:val="none" w:sz="0" w:space="0" w:color="auto"/>
        <w:bottom w:val="none" w:sz="0" w:space="0" w:color="auto"/>
        <w:right w:val="none" w:sz="0" w:space="0" w:color="auto"/>
      </w:divBdr>
    </w:div>
    <w:div w:id="980957797">
      <w:bodyDiv w:val="1"/>
      <w:marLeft w:val="0"/>
      <w:marRight w:val="0"/>
      <w:marTop w:val="0"/>
      <w:marBottom w:val="0"/>
      <w:divBdr>
        <w:top w:val="none" w:sz="0" w:space="0" w:color="auto"/>
        <w:left w:val="none" w:sz="0" w:space="0" w:color="auto"/>
        <w:bottom w:val="none" w:sz="0" w:space="0" w:color="auto"/>
        <w:right w:val="none" w:sz="0" w:space="0" w:color="auto"/>
      </w:divBdr>
    </w:div>
    <w:div w:id="1204249646">
      <w:bodyDiv w:val="1"/>
      <w:marLeft w:val="0"/>
      <w:marRight w:val="0"/>
      <w:marTop w:val="0"/>
      <w:marBottom w:val="0"/>
      <w:divBdr>
        <w:top w:val="none" w:sz="0" w:space="0" w:color="auto"/>
        <w:left w:val="none" w:sz="0" w:space="0" w:color="auto"/>
        <w:bottom w:val="none" w:sz="0" w:space="0" w:color="auto"/>
        <w:right w:val="none" w:sz="0" w:space="0" w:color="auto"/>
      </w:divBdr>
    </w:div>
    <w:div w:id="1211307457">
      <w:bodyDiv w:val="1"/>
      <w:marLeft w:val="0"/>
      <w:marRight w:val="0"/>
      <w:marTop w:val="0"/>
      <w:marBottom w:val="0"/>
      <w:divBdr>
        <w:top w:val="none" w:sz="0" w:space="0" w:color="auto"/>
        <w:left w:val="none" w:sz="0" w:space="0" w:color="auto"/>
        <w:bottom w:val="none" w:sz="0" w:space="0" w:color="auto"/>
        <w:right w:val="none" w:sz="0" w:space="0" w:color="auto"/>
      </w:divBdr>
    </w:div>
    <w:div w:id="1433355131">
      <w:bodyDiv w:val="1"/>
      <w:marLeft w:val="0"/>
      <w:marRight w:val="0"/>
      <w:marTop w:val="0"/>
      <w:marBottom w:val="0"/>
      <w:divBdr>
        <w:top w:val="none" w:sz="0" w:space="0" w:color="auto"/>
        <w:left w:val="none" w:sz="0" w:space="0" w:color="auto"/>
        <w:bottom w:val="none" w:sz="0" w:space="0" w:color="auto"/>
        <w:right w:val="none" w:sz="0" w:space="0" w:color="auto"/>
      </w:divBdr>
    </w:div>
    <w:div w:id="1439596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NUL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roy1\ownCloud\STI2D%20cahiers%20des%20charges\Trame_Cdcf_EE.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BB0D762-12AF-416E-9A9F-D93AD3D69F30}" type="doc">
      <dgm:prSet loTypeId="urn:microsoft.com/office/officeart/2005/8/layout/venn1" loCatId="relationship" qsTypeId="urn:microsoft.com/office/officeart/2005/8/quickstyle/simple1" qsCatId="simple" csTypeId="urn:microsoft.com/office/officeart/2005/8/colors/accent1_2" csCatId="accent1" phldr="1"/>
      <dgm:spPr/>
    </dgm:pt>
    <dgm:pt modelId="{CC2904D2-6E18-47FE-9DF8-589D9F8C53BA}">
      <dgm:prSet phldrT="[Texte]" custT="1"/>
      <dgm:spPr/>
      <dgm:t>
        <a:bodyPr/>
        <a:lstStyle/>
        <a:p>
          <a:pPr algn="ctr"/>
          <a:r>
            <a:rPr lang="fr-FR" sz="1100" b="1"/>
            <a:t>Environnemental</a:t>
          </a:r>
        </a:p>
      </dgm:t>
    </dgm:pt>
    <dgm:pt modelId="{54A2C78F-2CD1-4996-87CF-68344DADDD51}" type="parTrans" cxnId="{D78BD8DF-C8C4-4644-9BBF-C0FA32014F3A}">
      <dgm:prSet/>
      <dgm:spPr/>
      <dgm:t>
        <a:bodyPr/>
        <a:lstStyle/>
        <a:p>
          <a:pPr algn="ctr"/>
          <a:endParaRPr lang="fr-FR" sz="1100" b="1"/>
        </a:p>
      </dgm:t>
    </dgm:pt>
    <dgm:pt modelId="{00902FE0-6E50-4271-918C-4B57041082ED}" type="sibTrans" cxnId="{D78BD8DF-C8C4-4644-9BBF-C0FA32014F3A}">
      <dgm:prSet/>
      <dgm:spPr/>
      <dgm:t>
        <a:bodyPr/>
        <a:lstStyle/>
        <a:p>
          <a:pPr algn="ctr"/>
          <a:endParaRPr lang="fr-FR" sz="1100" b="1"/>
        </a:p>
      </dgm:t>
    </dgm:pt>
    <dgm:pt modelId="{0BBDC226-F366-47D8-86B5-B060E4BF2D62}">
      <dgm:prSet phldrT="[Texte]" custT="1"/>
      <dgm:spPr/>
      <dgm:t>
        <a:bodyPr/>
        <a:lstStyle/>
        <a:p>
          <a:pPr algn="ctr"/>
          <a:r>
            <a:rPr lang="fr-FR" sz="1100" b="1"/>
            <a:t>Economique</a:t>
          </a:r>
        </a:p>
      </dgm:t>
    </dgm:pt>
    <dgm:pt modelId="{CC4868A5-278E-4FB1-88B5-3191BC6D0CE4}" type="parTrans" cxnId="{7FE1ACE6-2B08-4F29-B1ED-CCF3B4B67993}">
      <dgm:prSet/>
      <dgm:spPr/>
      <dgm:t>
        <a:bodyPr/>
        <a:lstStyle/>
        <a:p>
          <a:pPr algn="ctr"/>
          <a:endParaRPr lang="fr-FR" sz="1100" b="1"/>
        </a:p>
      </dgm:t>
    </dgm:pt>
    <dgm:pt modelId="{849FB8E4-905E-4DCC-9FB6-386377AC234D}" type="sibTrans" cxnId="{7FE1ACE6-2B08-4F29-B1ED-CCF3B4B67993}">
      <dgm:prSet/>
      <dgm:spPr/>
      <dgm:t>
        <a:bodyPr/>
        <a:lstStyle/>
        <a:p>
          <a:pPr algn="ctr"/>
          <a:endParaRPr lang="fr-FR" sz="1100" b="1"/>
        </a:p>
      </dgm:t>
    </dgm:pt>
    <dgm:pt modelId="{05613B12-4D07-4090-9DF0-8E8F0E15C1E3}">
      <dgm:prSet phldrT="[Texte]" custT="1"/>
      <dgm:spPr/>
      <dgm:t>
        <a:bodyPr/>
        <a:lstStyle/>
        <a:p>
          <a:pPr algn="ctr"/>
          <a:r>
            <a:rPr lang="fr-FR" sz="1100" b="1"/>
            <a:t>     Social</a:t>
          </a:r>
        </a:p>
      </dgm:t>
    </dgm:pt>
    <dgm:pt modelId="{AE078DC4-E2A4-430D-A590-12479016577C}" type="parTrans" cxnId="{CAD37EDC-A8DD-46D5-BE1B-7CCFD6738CF6}">
      <dgm:prSet/>
      <dgm:spPr/>
      <dgm:t>
        <a:bodyPr/>
        <a:lstStyle/>
        <a:p>
          <a:pPr algn="ctr"/>
          <a:endParaRPr lang="fr-FR" sz="1100" b="1"/>
        </a:p>
      </dgm:t>
    </dgm:pt>
    <dgm:pt modelId="{AF5889EF-1B5B-432F-93BA-E9BA48FD3749}" type="sibTrans" cxnId="{CAD37EDC-A8DD-46D5-BE1B-7CCFD6738CF6}">
      <dgm:prSet/>
      <dgm:spPr/>
      <dgm:t>
        <a:bodyPr/>
        <a:lstStyle/>
        <a:p>
          <a:pPr algn="ctr"/>
          <a:endParaRPr lang="fr-FR" sz="1100" b="1"/>
        </a:p>
      </dgm:t>
    </dgm:pt>
    <dgm:pt modelId="{57A89CFB-B063-4EB0-AC36-C8B9F2D60050}" type="pres">
      <dgm:prSet presAssocID="{5BB0D762-12AF-416E-9A9F-D93AD3D69F30}" presName="compositeShape" presStyleCnt="0">
        <dgm:presLayoutVars>
          <dgm:chMax val="7"/>
          <dgm:dir/>
          <dgm:resizeHandles val="exact"/>
        </dgm:presLayoutVars>
      </dgm:prSet>
      <dgm:spPr/>
    </dgm:pt>
    <dgm:pt modelId="{C8BFCA75-4EBD-4DD4-9830-82BD4F4015CA}" type="pres">
      <dgm:prSet presAssocID="{CC2904D2-6E18-47FE-9DF8-589D9F8C53BA}" presName="circ1" presStyleLbl="vennNode1" presStyleIdx="0" presStyleCnt="3" custScaleX="107717" custScaleY="101624" custLinFactNeighborX="2992" custLinFactNeighborY="-3461"/>
      <dgm:spPr/>
      <dgm:t>
        <a:bodyPr/>
        <a:lstStyle/>
        <a:p>
          <a:endParaRPr lang="fr-FR"/>
        </a:p>
      </dgm:t>
    </dgm:pt>
    <dgm:pt modelId="{FB26313A-EBE6-4911-AB76-F39380CBB6DA}" type="pres">
      <dgm:prSet presAssocID="{CC2904D2-6E18-47FE-9DF8-589D9F8C53BA}" presName="circ1Tx" presStyleLbl="revTx" presStyleIdx="0" presStyleCnt="0">
        <dgm:presLayoutVars>
          <dgm:chMax val="0"/>
          <dgm:chPref val="0"/>
          <dgm:bulletEnabled val="1"/>
        </dgm:presLayoutVars>
      </dgm:prSet>
      <dgm:spPr/>
      <dgm:t>
        <a:bodyPr/>
        <a:lstStyle/>
        <a:p>
          <a:endParaRPr lang="fr-FR"/>
        </a:p>
      </dgm:t>
    </dgm:pt>
    <dgm:pt modelId="{B09118D7-21A0-4501-8E99-4AF747093FBC}" type="pres">
      <dgm:prSet presAssocID="{0BBDC226-F366-47D8-86B5-B060E4BF2D62}" presName="circ2" presStyleLbl="vennNode1" presStyleIdx="1" presStyleCnt="3" custScaleX="98391" custScaleY="92855" custLinFactNeighborX="6276" custLinFactNeighborY="-8206"/>
      <dgm:spPr/>
      <dgm:t>
        <a:bodyPr/>
        <a:lstStyle/>
        <a:p>
          <a:endParaRPr lang="fr-FR"/>
        </a:p>
      </dgm:t>
    </dgm:pt>
    <dgm:pt modelId="{7A567D18-F102-48D9-968F-8A3D93DC5CE3}" type="pres">
      <dgm:prSet presAssocID="{0BBDC226-F366-47D8-86B5-B060E4BF2D62}" presName="circ2Tx" presStyleLbl="revTx" presStyleIdx="0" presStyleCnt="0">
        <dgm:presLayoutVars>
          <dgm:chMax val="0"/>
          <dgm:chPref val="0"/>
          <dgm:bulletEnabled val="1"/>
        </dgm:presLayoutVars>
      </dgm:prSet>
      <dgm:spPr/>
      <dgm:t>
        <a:bodyPr/>
        <a:lstStyle/>
        <a:p>
          <a:endParaRPr lang="fr-FR"/>
        </a:p>
      </dgm:t>
    </dgm:pt>
    <dgm:pt modelId="{B0478E24-A837-48FF-90B0-015434A2F4CF}" type="pres">
      <dgm:prSet presAssocID="{05613B12-4D07-4090-9DF0-8E8F0E15C1E3}" presName="circ3" presStyleLbl="vennNode1" presStyleIdx="2" presStyleCnt="3" custScaleX="93632" custScaleY="92624" custLinFactNeighborX="996" custLinFactNeighborY="-9662"/>
      <dgm:spPr/>
      <dgm:t>
        <a:bodyPr/>
        <a:lstStyle/>
        <a:p>
          <a:endParaRPr lang="fr-FR"/>
        </a:p>
      </dgm:t>
    </dgm:pt>
    <dgm:pt modelId="{E441BABB-E5FE-4E60-B4EE-EC3DF7DB84DA}" type="pres">
      <dgm:prSet presAssocID="{05613B12-4D07-4090-9DF0-8E8F0E15C1E3}" presName="circ3Tx" presStyleLbl="revTx" presStyleIdx="0" presStyleCnt="0">
        <dgm:presLayoutVars>
          <dgm:chMax val="0"/>
          <dgm:chPref val="0"/>
          <dgm:bulletEnabled val="1"/>
        </dgm:presLayoutVars>
      </dgm:prSet>
      <dgm:spPr/>
      <dgm:t>
        <a:bodyPr/>
        <a:lstStyle/>
        <a:p>
          <a:endParaRPr lang="fr-FR"/>
        </a:p>
      </dgm:t>
    </dgm:pt>
  </dgm:ptLst>
  <dgm:cxnLst>
    <dgm:cxn modelId="{238B6E91-DDBD-46B0-B877-E4B41D50B950}" type="presOf" srcId="{CC2904D2-6E18-47FE-9DF8-589D9F8C53BA}" destId="{FB26313A-EBE6-4911-AB76-F39380CBB6DA}" srcOrd="1" destOrd="0" presId="urn:microsoft.com/office/officeart/2005/8/layout/venn1"/>
    <dgm:cxn modelId="{7C957289-9334-4631-9E71-A28AB599B0EA}" type="presOf" srcId="{CC2904D2-6E18-47FE-9DF8-589D9F8C53BA}" destId="{C8BFCA75-4EBD-4DD4-9830-82BD4F4015CA}" srcOrd="0" destOrd="0" presId="urn:microsoft.com/office/officeart/2005/8/layout/venn1"/>
    <dgm:cxn modelId="{CAD37EDC-A8DD-46D5-BE1B-7CCFD6738CF6}" srcId="{5BB0D762-12AF-416E-9A9F-D93AD3D69F30}" destId="{05613B12-4D07-4090-9DF0-8E8F0E15C1E3}" srcOrd="2" destOrd="0" parTransId="{AE078DC4-E2A4-430D-A590-12479016577C}" sibTransId="{AF5889EF-1B5B-432F-93BA-E9BA48FD3749}"/>
    <dgm:cxn modelId="{6B34AD2E-B2B8-43E5-A8D9-35777346755B}" type="presOf" srcId="{0BBDC226-F366-47D8-86B5-B060E4BF2D62}" destId="{B09118D7-21A0-4501-8E99-4AF747093FBC}" srcOrd="0" destOrd="0" presId="urn:microsoft.com/office/officeart/2005/8/layout/venn1"/>
    <dgm:cxn modelId="{38FA3669-AD70-4F30-9F30-9DC1C2714109}" type="presOf" srcId="{0BBDC226-F366-47D8-86B5-B060E4BF2D62}" destId="{7A567D18-F102-48D9-968F-8A3D93DC5CE3}" srcOrd="1" destOrd="0" presId="urn:microsoft.com/office/officeart/2005/8/layout/venn1"/>
    <dgm:cxn modelId="{D78BD8DF-C8C4-4644-9BBF-C0FA32014F3A}" srcId="{5BB0D762-12AF-416E-9A9F-D93AD3D69F30}" destId="{CC2904D2-6E18-47FE-9DF8-589D9F8C53BA}" srcOrd="0" destOrd="0" parTransId="{54A2C78F-2CD1-4996-87CF-68344DADDD51}" sibTransId="{00902FE0-6E50-4271-918C-4B57041082ED}"/>
    <dgm:cxn modelId="{7AE11764-CC92-43F1-96B1-13AC28DFAC86}" type="presOf" srcId="{05613B12-4D07-4090-9DF0-8E8F0E15C1E3}" destId="{B0478E24-A837-48FF-90B0-015434A2F4CF}" srcOrd="0" destOrd="0" presId="urn:microsoft.com/office/officeart/2005/8/layout/venn1"/>
    <dgm:cxn modelId="{17CB3A35-AA84-4725-9D15-7284B8C21B50}" type="presOf" srcId="{05613B12-4D07-4090-9DF0-8E8F0E15C1E3}" destId="{E441BABB-E5FE-4E60-B4EE-EC3DF7DB84DA}" srcOrd="1" destOrd="0" presId="urn:microsoft.com/office/officeart/2005/8/layout/venn1"/>
    <dgm:cxn modelId="{7FE1ACE6-2B08-4F29-B1ED-CCF3B4B67993}" srcId="{5BB0D762-12AF-416E-9A9F-D93AD3D69F30}" destId="{0BBDC226-F366-47D8-86B5-B060E4BF2D62}" srcOrd="1" destOrd="0" parTransId="{CC4868A5-278E-4FB1-88B5-3191BC6D0CE4}" sibTransId="{849FB8E4-905E-4DCC-9FB6-386377AC234D}"/>
    <dgm:cxn modelId="{04214739-0210-4D10-8651-A33D46F89F64}" type="presOf" srcId="{5BB0D762-12AF-416E-9A9F-D93AD3D69F30}" destId="{57A89CFB-B063-4EB0-AC36-C8B9F2D60050}" srcOrd="0" destOrd="0" presId="urn:microsoft.com/office/officeart/2005/8/layout/venn1"/>
    <dgm:cxn modelId="{644AC9D6-4F81-4E0C-AAF7-4EA24E3152D1}" type="presParOf" srcId="{57A89CFB-B063-4EB0-AC36-C8B9F2D60050}" destId="{C8BFCA75-4EBD-4DD4-9830-82BD4F4015CA}" srcOrd="0" destOrd="0" presId="urn:microsoft.com/office/officeart/2005/8/layout/venn1"/>
    <dgm:cxn modelId="{FF50EA72-2178-4F5C-9740-AC8DBA925524}" type="presParOf" srcId="{57A89CFB-B063-4EB0-AC36-C8B9F2D60050}" destId="{FB26313A-EBE6-4911-AB76-F39380CBB6DA}" srcOrd="1" destOrd="0" presId="urn:microsoft.com/office/officeart/2005/8/layout/venn1"/>
    <dgm:cxn modelId="{71BF758E-00F0-4558-8BB8-C5E0FDD131BF}" type="presParOf" srcId="{57A89CFB-B063-4EB0-AC36-C8B9F2D60050}" destId="{B09118D7-21A0-4501-8E99-4AF747093FBC}" srcOrd="2" destOrd="0" presId="urn:microsoft.com/office/officeart/2005/8/layout/venn1"/>
    <dgm:cxn modelId="{22E7B92E-0E30-4D1B-AD0F-8D21F5E107D7}" type="presParOf" srcId="{57A89CFB-B063-4EB0-AC36-C8B9F2D60050}" destId="{7A567D18-F102-48D9-968F-8A3D93DC5CE3}" srcOrd="3" destOrd="0" presId="urn:microsoft.com/office/officeart/2005/8/layout/venn1"/>
    <dgm:cxn modelId="{DE4D387D-1922-46FB-B11E-8B223E3E8BD5}" type="presParOf" srcId="{57A89CFB-B063-4EB0-AC36-C8B9F2D60050}" destId="{B0478E24-A837-48FF-90B0-015434A2F4CF}" srcOrd="4" destOrd="0" presId="urn:microsoft.com/office/officeart/2005/8/layout/venn1"/>
    <dgm:cxn modelId="{1F488594-82A9-4B1E-BEF6-437D9E149A85}" type="presParOf" srcId="{57A89CFB-B063-4EB0-AC36-C8B9F2D60050}" destId="{E441BABB-E5FE-4E60-B4EE-EC3DF7DB84DA}" srcOrd="5" destOrd="0" presId="urn:microsoft.com/office/officeart/2005/8/layout/venn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8BFCA75-4EBD-4DD4-9830-82BD4F4015CA}">
      <dsp:nvSpPr>
        <dsp:cNvPr id="0" name=""/>
        <dsp:cNvSpPr/>
      </dsp:nvSpPr>
      <dsp:spPr>
        <a:xfrm>
          <a:off x="952395" y="37"/>
          <a:ext cx="1582723" cy="1493197"/>
        </a:xfrm>
        <a:prstGeom prst="ellipse">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r>
            <a:rPr lang="fr-FR" sz="1100" b="1" kern="1200"/>
            <a:t>Environnemental</a:t>
          </a:r>
        </a:p>
      </dsp:txBody>
      <dsp:txXfrm>
        <a:off x="1163425" y="261347"/>
        <a:ext cx="1160664" cy="671938"/>
      </dsp:txXfrm>
    </dsp:sp>
    <dsp:sp modelId="{B09118D7-21A0-4501-8E99-4AF747093FBC}">
      <dsp:nvSpPr>
        <dsp:cNvPr id="0" name=""/>
        <dsp:cNvSpPr/>
      </dsp:nvSpPr>
      <dsp:spPr>
        <a:xfrm>
          <a:off x="1599348" y="913075"/>
          <a:ext cx="1445693" cy="1364351"/>
        </a:xfrm>
        <a:prstGeom prst="ellipse">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r>
            <a:rPr lang="fr-FR" sz="1100" b="1" kern="1200"/>
            <a:t>Economique</a:t>
          </a:r>
        </a:p>
      </dsp:txBody>
      <dsp:txXfrm>
        <a:off x="2041489" y="1265532"/>
        <a:ext cx="867416" cy="750393"/>
      </dsp:txXfrm>
    </dsp:sp>
    <dsp:sp modelId="{B0478E24-A837-48FF-90B0-015434A2F4CF}">
      <dsp:nvSpPr>
        <dsp:cNvPr id="0" name=""/>
        <dsp:cNvSpPr/>
      </dsp:nvSpPr>
      <dsp:spPr>
        <a:xfrm>
          <a:off x="496360" y="893379"/>
          <a:ext cx="1375767" cy="1360957"/>
        </a:xfrm>
        <a:prstGeom prst="ellipse">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r>
            <a:rPr lang="fr-FR" sz="1100" b="1" kern="1200"/>
            <a:t>     Social</a:t>
          </a:r>
        </a:p>
      </dsp:txBody>
      <dsp:txXfrm>
        <a:off x="625911" y="1244959"/>
        <a:ext cx="825460" cy="748526"/>
      </dsp:txXfrm>
    </dsp:sp>
  </dsp:spTree>
</dsp:drawing>
</file>

<file path=word/diagrams/layout1.xml><?xml version="1.0" encoding="utf-8"?>
<dgm:layoutDef xmlns:dgm="http://schemas.openxmlformats.org/drawingml/2006/diagram" xmlns:a="http://schemas.openxmlformats.org/drawingml/2006/main" uniqueId="urn:microsoft.com/office/officeart/2005/8/layout/venn1">
  <dgm:title val=""/>
  <dgm:desc val=""/>
  <dgm:catLst>
    <dgm:cat type="relationship" pri="28000"/>
    <dgm:cat type="convert" pri="19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Lst>
      <dgm:cxnLst>
        <dgm:cxn modelId="7" srcId="0" destId="1" srcOrd="0" destOrd="0"/>
        <dgm:cxn modelId="8" srcId="0" destId="2" srcOrd="1" destOrd="0"/>
        <dgm:cxn modelId="9" srcId="0" destId="3" srcOrd="2" destOrd="0"/>
        <dgm:cxn modelId="10" srcId="0" destId="4" srcOrd="3" destOrd="0"/>
      </dgm:cxnLst>
      <dgm:bg/>
      <dgm:whole/>
    </dgm:dataModel>
  </dgm:clrData>
  <dgm:layoutNode name="compositeShape">
    <dgm:varLst>
      <dgm:chMax val="7"/>
      <dgm:dir/>
      <dgm:resizeHandles val="exact"/>
    </dgm:varLst>
    <dgm:choose name="Name0">
      <dgm:if name="Name1" axis="ch" ptType="node" func="cnt" op="equ" val="1">
        <dgm:alg type="composite">
          <dgm:param type="ar" val="1"/>
        </dgm:alg>
      </dgm:if>
      <dgm:if name="Name2" axis="ch" ptType="node" func="cnt" op="equ" val="2">
        <dgm:alg type="composite">
          <dgm:param type="ar" val="1.792"/>
        </dgm:alg>
      </dgm:if>
      <dgm:if name="Name3" axis="ch" ptType="node" func="cnt" op="equ" val="3">
        <dgm:alg type="composite">
          <dgm:param type="ar" val="1"/>
        </dgm:alg>
      </dgm:if>
      <dgm:if name="Name4" axis="ch" ptType="node" func="cnt" op="equ" val="4">
        <dgm:alg type="composite">
          <dgm:param type="ar" val="1"/>
        </dgm:alg>
      </dgm:if>
      <dgm:if name="Name5" axis="ch" ptType="node" func="cnt" op="equ" val="5">
        <dgm:alg type="composite">
          <dgm:param type="ar" val="1.4"/>
        </dgm:alg>
      </dgm:if>
      <dgm:if name="Name6" axis="ch" ptType="node" func="cnt" op="equ" val="6">
        <dgm:alg type="composite">
          <dgm:param type="ar" val="1.285"/>
        </dgm:alg>
      </dgm:if>
      <dgm:if name="Name7" axis="ch" ptType="node" func="cnt" op="equ" val="7">
        <dgm:alg type="composite">
          <dgm:param type="ar" val="1.359"/>
        </dgm:alg>
      </dgm:if>
      <dgm:else name="Name8">
        <dgm:alg type="composite">
          <dgm:param type="ar" val="1.359"/>
        </dgm:alg>
      </dgm:else>
    </dgm:choose>
    <dgm:shape xmlns:r="http://schemas.openxmlformats.org/officeDocument/2006/relationships" r:blip="">
      <dgm:adjLst/>
    </dgm:shape>
    <dgm:presOf/>
    <dgm:choose name="Name9">
      <dgm:if name="Name10" axis="ch" ptType="node" func="cnt" op="equ" val="1">
        <dgm:constrLst>
          <dgm:constr type="ctrX" for="ch" forName="circ1TxSh" refType="w" fact="0.5"/>
          <dgm:constr type="ctrY" for="ch" forName="circ1TxSh" refType="h" fact="0.5"/>
          <dgm:constr type="w" for="ch" forName="circ1TxSh" refType="w"/>
          <dgm:constr type="h" for="ch" forName="circ1TxSh" refType="h"/>
          <dgm:constr type="primFontSz" for="ch" ptType="node" op="equ"/>
        </dgm:constrLst>
      </dgm:if>
      <dgm:if name="Name11" axis="ch" ptType="node" func="cnt" op="equ" val="2">
        <dgm:constrLst>
          <dgm:constr type="ctrX" for="ch" forName="circ1" refType="w" fact="0.3"/>
          <dgm:constr type="ctrY" for="ch" forName="circ1" refType="h" fact="0.5"/>
          <dgm:constr type="w" for="ch" forName="circ1" refType="w" fact="0.555"/>
          <dgm:constr type="h" for="ch" forName="circ1" refType="h" fact="0.99456"/>
          <dgm:constr type="l" for="ch" forName="circ1Tx" refType="w" fact="0.1"/>
          <dgm:constr type="t" for="ch" forName="circ1Tx" refType="h" fact="0.12"/>
          <dgm:constr type="w" for="ch" forName="circ1Tx" refType="w" fact="0.32"/>
          <dgm:constr type="h" for="ch" forName="circ1Tx" refType="h" fact="0.76"/>
          <dgm:constr type="ctrX" for="ch" forName="circ2" refType="w" fact="0.7"/>
          <dgm:constr type="ctrY" for="ch" forName="circ2" refType="h" fact="0.5"/>
          <dgm:constr type="w" for="ch" forName="circ2" refType="w" fact="0.555"/>
          <dgm:constr type="h" for="ch" forName="circ2" refType="h" fact="0.99456"/>
          <dgm:constr type="l" for="ch" forName="circ2Tx" refType="w" fact="0.58"/>
          <dgm:constr type="t" for="ch" forName="circ2Tx" refType="h" fact="0.12"/>
          <dgm:constr type="w" for="ch" forName="circ2Tx" refType="w" fact="0.32"/>
          <dgm:constr type="h" for="ch" forName="circ2Tx" refType="h" fact="0.76"/>
          <dgm:constr type="primFontSz" for="ch" ptType="node" op="equ"/>
        </dgm:constrLst>
      </dgm:if>
      <dgm:if name="Name12" axis="ch" ptType="node" func="cnt" op="equ" val="3">
        <dgm:constrLst>
          <dgm:constr type="ctrX" for="ch" forName="circ1" refType="w" fact="0.5"/>
          <dgm:constr type="ctrY" for="ch" forName="circ1" refType="w" fact="0.25"/>
          <dgm:constr type="w" for="ch" forName="circ1" refType="w" fact="0.6"/>
          <dgm:constr type="h" for="ch" forName="circ1" refType="h" fact="0.6"/>
          <dgm:constr type="l" for="ch" forName="circ1Tx" refType="w" fact="0.28"/>
          <dgm:constr type="t" for="ch" forName="circ1Tx" refType="h" fact="0.055"/>
          <dgm:constr type="w" for="ch" forName="circ1Tx" refType="w" fact="0.44"/>
          <dgm:constr type="h" for="ch" forName="circ1Tx" refType="h" fact="0.27"/>
          <dgm:constr type="ctrX" for="ch" forName="circ2" refType="w" fact="0.7165"/>
          <dgm:constr type="ctrY" for="ch" forName="circ2" refType="w" fact="0.625"/>
          <dgm:constr type="w" for="ch" forName="circ2" refType="w" fact="0.6"/>
          <dgm:constr type="h" for="ch" forName="circ2" refType="h" fact="0.6"/>
          <dgm:constr type="l" for="ch" forName="circ2Tx" refType="w" fact="0.6"/>
          <dgm:constr type="t" for="ch" forName="circ2Tx" refType="h" fact="0.48"/>
          <dgm:constr type="w" for="ch" forName="circ2Tx" refType="w" fact="0.36"/>
          <dgm:constr type="h" for="ch" forName="circ2Tx" refType="h" fact="0.33"/>
          <dgm:constr type="ctrX" for="ch" forName="circ3" refType="w" fact="0.2835"/>
          <dgm:constr type="ctrY" for="ch" forName="circ3" refType="w" fact="0.625"/>
          <dgm:constr type="w" for="ch" forName="circ3" refType="w" fact="0.6"/>
          <dgm:constr type="h" for="ch" forName="circ3" refType="h" fact="0.6"/>
          <dgm:constr type="l" for="ch" forName="circ3Tx" refType="w" fact="0.04"/>
          <dgm:constr type="t" for="ch" forName="circ3Tx" refType="h" fact="0.48"/>
          <dgm:constr type="w" for="ch" forName="circ3Tx" refType="w" fact="0.36"/>
          <dgm:constr type="h" for="ch" forName="circ3Tx" refType="h" fact="0.33"/>
          <dgm:constr type="primFontSz" for="ch" ptType="node" op="equ"/>
        </dgm:constrLst>
      </dgm:if>
      <dgm:if name="Name13" axis="ch" ptType="node" func="cnt" op="equ" val="4">
        <dgm:constrLst>
          <dgm:constr type="ctrX" for="ch" forName="circ1" refType="w" fact="0.5"/>
          <dgm:constr type="ctrY" for="ch" forName="circ1" refType="w" fact="0.27"/>
          <dgm:constr type="w" for="ch" forName="circ1" refType="w" fact="0.52"/>
          <dgm:constr type="h" for="ch" forName="circ1" refType="h" fact="0.52"/>
          <dgm:constr type="l" for="ch" forName="circ1Tx" refType="w" fact="0.3"/>
          <dgm:constr type="t" for="ch" forName="circ1Tx" refType="h" fact="0.08"/>
          <dgm:constr type="w" for="ch" forName="circ1Tx" refType="w" fact="0.4"/>
          <dgm:constr type="h" for="ch" forName="circ1Tx" refType="h" fact="0.165"/>
          <dgm:constr type="ctrX" for="ch" forName="circ2" refType="w" fact="0.73"/>
          <dgm:constr type="ctrY" for="ch" forName="circ2" refType="w" fact="0.5"/>
          <dgm:constr type="w" for="ch" forName="circ2" refType="w" fact="0.52"/>
          <dgm:constr type="h" for="ch" forName="circ2" refType="h" fact="0.52"/>
          <dgm:constr type="r" for="ch" forName="circ2Tx" refType="w" fact="0.95"/>
          <dgm:constr type="t" for="ch" forName="circ2Tx" refType="h" fact="0.3"/>
          <dgm:constr type="w" for="ch" forName="circ2Tx" refType="w" fact="0.2"/>
          <dgm:constr type="h" for="ch" forName="circ2Tx" refType="h" fact="0.4"/>
          <dgm:constr type="ctrX" for="ch" forName="circ3" refType="w" fact="0.5"/>
          <dgm:constr type="ctrY" for="ch" forName="circ3" refType="w" fact="0.73"/>
          <dgm:constr type="w" for="ch" forName="circ3" refType="w" fact="0.52"/>
          <dgm:constr type="h" for="ch" forName="circ3" refType="h" fact="0.52"/>
          <dgm:constr type="l" for="ch" forName="circ3Tx" refType="w" fact="0.3"/>
          <dgm:constr type="b" for="ch" forName="circ3Tx" refType="h" fact="0.92"/>
          <dgm:constr type="w" for="ch" forName="circ3Tx" refType="w" fact="0.4"/>
          <dgm:constr type="h" for="ch" forName="circ3Tx" refType="h" fact="0.165"/>
          <dgm:constr type="ctrX" for="ch" forName="circ4" refType="w" fact="0.27"/>
          <dgm:constr type="ctrY" for="ch" forName="circ4" refType="h" fact="0.5"/>
          <dgm:constr type="w" for="ch" forName="circ4" refType="w" fact="0.52"/>
          <dgm:constr type="h" for="ch" forName="circ4" refType="h" fact="0.52"/>
          <dgm:constr type="l" for="ch" forName="circ4Tx" refType="w" fact="0.05"/>
          <dgm:constr type="t" for="ch" forName="circ4Tx" refType="h" fact="0.3"/>
          <dgm:constr type="w" for="ch" forName="circ4Tx" refType="w" fact="0.2"/>
          <dgm:constr type="h" for="ch" forName="circ4Tx" refType="h" fact="0.4"/>
          <dgm:constr type="primFontSz" for="ch" ptType="node" op="equ"/>
        </dgm:constrLst>
      </dgm:if>
      <dgm:if name="Name14" axis="ch" ptType="node" func="cnt" op="equ" val="5">
        <dgm:constrLst>
          <dgm:constr type="ctrX" for="ch" forName="circ1" refType="w" fact="0.5"/>
          <dgm:constr type="ctrY" for="ch" forName="circ1" refType="h" fact="0.46"/>
          <dgm:constr type="w" for="ch" forName="circ1" refType="w" fact="0.25"/>
          <dgm:constr type="h" for="ch" forName="circ1" refType="h" fact="0.35"/>
          <dgm:constr type="l" for="ch" forName="circ1Tx" refType="w" fact="0.355"/>
          <dgm:constr type="t" for="ch" forName="circ1Tx"/>
          <dgm:constr type="w" for="ch" forName="circ1Tx" refType="w" fact="0.29"/>
          <dgm:constr type="h" for="ch" forName="circ1Tx" refType="h" fact="0.235"/>
          <dgm:constr type="ctrX" for="ch" forName="circ2" refType="w" fact="0.5951"/>
          <dgm:constr type="ctrY" for="ch" forName="circ2" refType="h" fact="0.5567"/>
          <dgm:constr type="w" for="ch" forName="circ2" refType="w" fact="0.25"/>
          <dgm:constr type="h" for="ch" forName="circ2" refType="h" fact="0.35"/>
          <dgm:constr type="l" for="ch" forName="circ2Tx" refType="w" fact="0.74"/>
          <dgm:constr type="t" for="ch" forName="circ2Tx" refType="h" fact="0.31"/>
          <dgm:constr type="w" for="ch" forName="circ2Tx" refType="w" fact="0.26"/>
          <dgm:constr type="h" for="ch" forName="circ2Tx" refType="h" fact="0.255"/>
          <dgm:constr type="ctrX" for="ch" forName="circ3" refType="w" fact="0.5588"/>
          <dgm:constr type="ctrY" for="ch" forName="circ3" refType="h" fact="0.7133"/>
          <dgm:constr type="w" for="ch" forName="circ3" refType="w" fact="0.25"/>
          <dgm:constr type="h" for="ch" forName="circ3" refType="h" fact="0.35"/>
          <dgm:constr type="l" for="ch" forName="circ3Tx" refType="w" fact="0.7"/>
          <dgm:constr type="t" for="ch" forName="circ3Tx" refType="h" fact="0.745"/>
          <dgm:constr type="w" for="ch" forName="circ3Tx" refType="w" fact="0.26"/>
          <dgm:constr type="h" for="ch" forName="circ3Tx" refType="h" fact="0.255"/>
          <dgm:constr type="ctrX" for="ch" forName="circ4" refType="w" fact="0.4412"/>
          <dgm:constr type="ctrY" for="ch" forName="circ4" refType="h" fact="0.7133"/>
          <dgm:constr type="w" for="ch" forName="circ4" refType="w" fact="0.25"/>
          <dgm:constr type="h" for="ch" forName="circ4" refType="h" fact="0.35"/>
          <dgm:constr type="l" for="ch" forName="circ4Tx" refType="w" fact="0.04"/>
          <dgm:constr type="t" for="ch" forName="circ4Tx" refType="h" fact="0.745"/>
          <dgm:constr type="w" for="ch" forName="circ4Tx" refType="w" fact="0.26"/>
          <dgm:constr type="h" for="ch" forName="circ4Tx" refType="h" fact="0.255"/>
          <dgm:constr type="ctrX" for="ch" forName="circ5" refType="w" fact="0.4049"/>
          <dgm:constr type="ctrY" for="ch" forName="circ5" refType="h" fact="0.5567"/>
          <dgm:constr type="w" for="ch" forName="circ5" refType="w" fact="0.25"/>
          <dgm:constr type="h" for="ch" forName="circ5" refType="h" fact="0.35"/>
          <dgm:constr type="l" for="ch" forName="circ5Tx"/>
          <dgm:constr type="t" for="ch" forName="circ5Tx" refType="h" fact="0.31"/>
          <dgm:constr type="w" for="ch" forName="circ5Tx" refType="w" fact="0.26"/>
          <dgm:constr type="h" for="ch" forName="circ5Tx" refType="h" fact="0.255"/>
          <dgm:constr type="primFontSz" for="ch" ptType="node" op="equ"/>
        </dgm:constrLst>
      </dgm:if>
      <dgm:if name="Name15" axis="ch" ptType="node" func="cnt" op="equ" val="6">
        <dgm:constrLst>
          <dgm:constr type="ctrX" for="ch" forName="circ1" refType="w" fact="0.5"/>
          <dgm:constr type="ctrY" for="ch" forName="circ1" refType="h" fact="0.3844"/>
          <dgm:constr type="w" for="ch" forName="circ1" refType="w" fact="0.24"/>
          <dgm:constr type="h" for="ch" forName="circ1" refType="h" fact="0.3084"/>
          <dgm:constr type="l" for="ch" forName="circ1Tx" refType="w" fact="0.35"/>
          <dgm:constr type="t" for="ch" forName="circ1Tx"/>
          <dgm:constr type="w" for="ch" forName="circ1Tx" refType="w" fact="0.3"/>
          <dgm:constr type="h" for="ch" forName="circ1Tx" refType="h" fact="0.21"/>
          <dgm:constr type="ctrX" for="ch" forName="circ2" refType="w" fact="0.5779"/>
          <dgm:constr type="ctrY" for="ch" forName="circ2" refType="h" fact="0.4422"/>
          <dgm:constr type="w" for="ch" forName="circ2" refType="w" fact="0.24"/>
          <dgm:constr type="h" for="ch" forName="circ2" refType="h" fact="0.3084"/>
          <dgm:constr type="l" for="ch" forName="circ2Tx" refType="w" fact="0.7157"/>
          <dgm:constr type="t" for="ch" forName="circ2Tx" refType="h" fact="0.2"/>
          <dgm:constr type="w" for="ch" forName="circ2Tx" refType="w" fact="0.2843"/>
          <dgm:constr type="h" for="ch" forName="circ2Tx" refType="h" fact="0.23"/>
          <dgm:constr type="ctrX" for="ch" forName="circ3" refType="w" fact="0.5779"/>
          <dgm:constr type="ctrY" for="ch" forName="circ3" refType="h" fact="0.5578"/>
          <dgm:constr type="w" for="ch" forName="circ3" refType="w" fact="0.24"/>
          <dgm:constr type="h" for="ch" forName="circ3" refType="h" fact="0.3084"/>
          <dgm:constr type="l" for="ch" forName="circ3Tx" refType="w" fact="0.7157"/>
          <dgm:constr type="t" for="ch" forName="circ3Tx" refType="h" fact="0.543"/>
          <dgm:constr type="w" for="ch" forName="circ3Tx" refType="w" fact="0.2843"/>
          <dgm:constr type="h" for="ch" forName="circ3Tx" refType="h" fact="0.257"/>
          <dgm:constr type="ctrX" for="ch" forName="circ4" refType="w" fact="0.5"/>
          <dgm:constr type="ctrY" for="ch" forName="circ4" refType="h" fact="0.6157"/>
          <dgm:constr type="w" for="ch" forName="circ4" refType="w" fact="0.24"/>
          <dgm:constr type="h" for="ch" forName="circ4" refType="h" fact="0.3084"/>
          <dgm:constr type="l" for="ch" forName="circ4Tx" refType="w" fact="0.35"/>
          <dgm:constr type="t" for="ch" forName="circ4Tx" refType="h" fact="0.79"/>
          <dgm:constr type="w" for="ch" forName="circ4Tx" refType="w" fact="0.3"/>
          <dgm:constr type="h" for="ch" forName="circ4Tx" refType="h" fact="0.21"/>
          <dgm:constr type="ctrX" for="ch" forName="circ5" refType="w" fact="0.4221"/>
          <dgm:constr type="ctrY" for="ch" forName="circ5" refType="h" fact="0.5578"/>
          <dgm:constr type="w" for="ch" forName="circ5" refType="w" fact="0.24"/>
          <dgm:constr type="h" for="ch" forName="circ5" refType="h" fact="0.3084"/>
          <dgm:constr type="l" for="ch" forName="circ5Tx" refType="w" fact="0"/>
          <dgm:constr type="t" for="ch" forName="circ5Tx" refType="h" fact="0.543"/>
          <dgm:constr type="w" for="ch" forName="circ5Tx" refType="w" fact="0.2843"/>
          <dgm:constr type="h" for="ch" forName="circ5Tx" refType="h" fact="0.257"/>
          <dgm:constr type="ctrX" for="ch" forName="circ6" refType="w" fact="0.4221"/>
          <dgm:constr type="ctrY" for="ch" forName="circ6" refType="h" fact="0.4422"/>
          <dgm:constr type="w" for="ch" forName="circ6" refType="w" fact="0.24"/>
          <dgm:constr type="h" for="ch" forName="circ6" refType="h" fact="0.3084"/>
          <dgm:constr type="l" for="ch" forName="circ6Tx" refType="w" fact="0"/>
          <dgm:constr type="t" for="ch" forName="circ6Tx" refType="h" fact="0.2"/>
          <dgm:constr type="w" for="ch" forName="circ6Tx" refType="w" fact="0.2843"/>
          <dgm:constr type="h" for="ch" forName="circ6Tx" refType="h" fact="0.257"/>
          <dgm:constr type="primFontSz" for="ch" ptType="node" op="equ"/>
        </dgm:constrLst>
      </dgm:if>
      <dgm:else name="Name16">
        <dgm:constrLst>
          <dgm:constr type="ctrX" for="ch" forName="circ1" refType="w" fact="0.5"/>
          <dgm:constr type="ctrY" for="ch" forName="circ1" refType="h" fact="0.4177"/>
          <dgm:constr type="w" for="ch" forName="circ1" refType="w" fact="0.24"/>
          <dgm:constr type="h" for="ch" forName="circ1" refType="h" fact="0.3262"/>
          <dgm:constr type="l" for="ch" forName="circ1Tx" refType="w" fact="0.3625"/>
          <dgm:constr type="t" for="ch" forName="circ1Tx"/>
          <dgm:constr type="w" for="ch" forName="circ1Tx" refType="w" fact="0.275"/>
          <dgm:constr type="h" for="ch" forName="circ1Tx" refType="h" fact="0.2"/>
          <dgm:constr type="ctrX" for="ch" forName="circ2" refType="w" fact="0.5704"/>
          <dgm:constr type="ctrY" for="ch" forName="circ2" refType="h" fact="0.4637"/>
          <dgm:constr type="w" for="ch" forName="circ2" refType="w" fact="0.24"/>
          <dgm:constr type="h" for="ch" forName="circ2" refType="h" fact="0.3262"/>
          <dgm:constr type="l" for="ch" forName="circ2Tx" refType="w" fact="0.72"/>
          <dgm:constr type="t" for="ch" forName="circ2Tx" refType="h" fact="0.19"/>
          <dgm:constr type="w" for="ch" forName="circ2Tx" refType="w" fact="0.26"/>
          <dgm:constr type="h" for="ch" forName="circ2Tx" refType="h" fact="0.22"/>
          <dgm:constr type="ctrX" for="ch" forName="circ3" refType="w" fact="0.5877"/>
          <dgm:constr type="ctrY" for="ch" forName="circ3" refType="h" fact="0.5672"/>
          <dgm:constr type="w" for="ch" forName="circ3" refType="w" fact="0.24"/>
          <dgm:constr type="h" for="ch" forName="circ3" refType="h" fact="0.3262"/>
          <dgm:constr type="l" for="ch" forName="circ3Tx" refType="w" fact="0.745"/>
          <dgm:constr type="t" for="ch" forName="circ3Tx" refType="h" fact="0.47"/>
          <dgm:constr type="w" for="ch" forName="circ3Tx" refType="w" fact="0.255"/>
          <dgm:constr type="h" for="ch" forName="circ3Tx" refType="h" fact="0.235"/>
          <dgm:constr type="ctrX" for="ch" forName="circ4" refType="w" fact="0.539"/>
          <dgm:constr type="ctrY" for="ch" forName="circ4" refType="h" fact="0.6502"/>
          <dgm:constr type="w" for="ch" forName="circ4" refType="w" fact="0.24"/>
          <dgm:constr type="h" for="ch" forName="circ4" refType="h" fact="0.3262"/>
          <dgm:constr type="l" for="ch" forName="circ4Tx" refType="w" fact="0.635"/>
          <dgm:constr type="t" for="ch" forName="circ4Tx" refType="h" fact="0.785"/>
          <dgm:constr type="w" for="ch" forName="circ4Tx" refType="w" fact="0.275"/>
          <dgm:constr type="h" for="ch" forName="circ4Tx" refType="h" fact="0.215"/>
          <dgm:constr type="ctrX" for="ch" forName="circ5" refType="w" fact="0.461"/>
          <dgm:constr type="ctrY" for="ch" forName="circ5" refType="h" fact="0.6502"/>
          <dgm:constr type="w" for="ch" forName="circ5" refType="w" fact="0.24"/>
          <dgm:constr type="h" for="ch" forName="circ5" refType="h" fact="0.3262"/>
          <dgm:constr type="l" for="ch" forName="circ5Tx" refType="w" fact="0.09"/>
          <dgm:constr type="t" for="ch" forName="circ5Tx" refType="h" fact="0.785"/>
          <dgm:constr type="w" for="ch" forName="circ5Tx" refType="w" fact="0.275"/>
          <dgm:constr type="h" for="ch" forName="circ5Tx" refType="h" fact="0.215"/>
          <dgm:constr type="ctrX" for="ch" forName="circ6" refType="w" fact="0.4123"/>
          <dgm:constr type="ctrY" for="ch" forName="circ6" refType="h" fact="0.5672"/>
          <dgm:constr type="w" for="ch" forName="circ6" refType="w" fact="0.24"/>
          <dgm:constr type="h" for="ch" forName="circ6" refType="h" fact="0.3262"/>
          <dgm:constr type="l" for="ch" forName="circ6Tx"/>
          <dgm:constr type="t" for="ch" forName="circ6Tx" refType="h" fact="0.47"/>
          <dgm:constr type="w" for="ch" forName="circ6Tx" refType="w" fact="0.255"/>
          <dgm:constr type="h" for="ch" forName="circ6Tx" refType="h" fact="0.235"/>
          <dgm:constr type="ctrX" for="ch" forName="circ7" refType="w" fact="0.4296"/>
          <dgm:constr type="ctrY" for="ch" forName="circ7" refType="h" fact="0.4637"/>
          <dgm:constr type="w" for="ch" forName="circ7" refType="w" fact="0.24"/>
          <dgm:constr type="h" for="ch" forName="circ7" refType="h" fact="0.3262"/>
          <dgm:constr type="l" for="ch" forName="circ7Tx" refType="w" fact="0.02"/>
          <dgm:constr type="t" for="ch" forName="circ7Tx" refType="h" fact="0.19"/>
          <dgm:constr type="w" for="ch" forName="circ7Tx" refType="w" fact="0.26"/>
          <dgm:constr type="h" for="ch" forName="circ7Tx" refType="h" fact="0.22"/>
          <dgm:constr type="primFontSz" for="ch" ptType="node" op="equ"/>
        </dgm:constrLst>
      </dgm:else>
    </dgm:choose>
    <dgm:ruleLst/>
    <dgm:forEach name="Name17" axis="ch" ptType="node" cnt="1">
      <dgm:choose name="Name18">
        <dgm:if name="Name19" axis="root ch" ptType="all node" func="cnt" op="equ" val="1">
          <dgm:layoutNode name="circ1TxSh" styleLbl="vennNode1">
            <dgm:alg type="tx">
              <dgm:param type="txAnchorHorzCh" val="ctr"/>
              <dgm:param type="txAnchorVertCh" val="mid"/>
            </dgm:alg>
            <dgm:shape xmlns:r="http://schemas.openxmlformats.org/officeDocument/2006/relationships" type="ellipse" r:blip="">
              <dgm:adjLst/>
            </dgm:shape>
            <dgm:choose name="Name20">
              <dgm:if name="Name21" func="var" arg="dir" op="equ" val="norm">
                <dgm:choose name="Name22">
                  <dgm:if name="Name23" axis="root ch" ptType="all node" func="cnt" op="lte" val="4">
                    <dgm:presOf axis="desOrSelf" ptType="node"/>
                  </dgm:if>
                  <dgm:else name="Name24">
                    <dgm:presOf/>
                  </dgm:else>
                </dgm:choose>
              </dgm:if>
              <dgm:else name="Name25">
                <dgm:choose name="Name26">
                  <dgm:if name="Name27" axis="root ch" ptType="all node" func="cnt" op="equ" val="2">
                    <dgm:presOf axis="root ch desOrSelf" ptType="all node node" st="1 2 1" cnt="1 1 0"/>
                  </dgm:if>
                  <dgm:else name="Name28">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if>
        <dgm:else name="Name29">
          <dgm:layoutNode name="circ1" styleLbl="vennNode1">
            <dgm:alg type="sp"/>
            <dgm:shape xmlns:r="http://schemas.openxmlformats.org/officeDocument/2006/relationships" type="ellipse" r:blip="">
              <dgm:adjLst/>
            </dgm:shape>
            <dgm:choose name="Name30">
              <dgm:if name="Name31" func="var" arg="dir" op="equ" val="norm">
                <dgm:choose name="Name32">
                  <dgm:if name="Name33" axis="root ch" ptType="all node" func="cnt" op="lte" val="4">
                    <dgm:presOf axis="desOrSelf" ptType="node"/>
                  </dgm:if>
                  <dgm:else name="Name34">
                    <dgm:presOf/>
                  </dgm:else>
                </dgm:choose>
              </dgm:if>
              <dgm:else name="Name35">
                <dgm:choose name="Name36">
                  <dgm:if name="Name37" axis="root ch" ptType="all node" func="cnt" op="equ" val="2">
                    <dgm:presOf axis="root ch desOrSelf" ptType="all node node" st="1 2 1" cnt="1 1 0"/>
                  </dgm:if>
                  <dgm:else name="Name38">
                    <dgm:choose name="Name39">
                      <dgm:if name="Name40" axis="root ch" ptType="all node" func="cnt" op="lte" val="4">
                        <dgm:presOf axis="desOrSelf" ptType="node"/>
                      </dgm:if>
                      <dgm:else name="Name41">
                        <dgm:presOf/>
                      </dgm:else>
                    </dgm:choose>
                  </dgm:else>
                </dgm:choose>
              </dgm:else>
            </dgm:choose>
            <dgm:constrLst/>
            <dgm:ruleLst/>
          </dgm:layoutNode>
          <dgm:layoutNode name="circ1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42">
              <dgm:if name="Name43" func="var" arg="dir" op="equ" val="norm">
                <dgm:presOf axis="desOrSelf" ptType="node"/>
              </dgm:if>
              <dgm:else name="Name44">
                <dgm:choose name="Name45">
                  <dgm:if name="Name46" axis="root ch" ptType="all node" func="cnt" op="equ" val="2">
                    <dgm:presOf axis="root ch desOrSelf" ptType="all node node" st="1 2 1" cnt="1 1 0"/>
                  </dgm:if>
                  <dgm:else name="Name47">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else>
      </dgm:choose>
    </dgm:forEach>
    <dgm:forEach name="Name48" axis="ch" ptType="node" st="2" cnt="1">
      <dgm:layoutNode name="circ2" styleLbl="vennNode1">
        <dgm:alg type="sp"/>
        <dgm:shape xmlns:r="http://schemas.openxmlformats.org/officeDocument/2006/relationships" type="ellipse" r:blip="">
          <dgm:adjLst/>
        </dgm:shape>
        <dgm:choose name="Name49">
          <dgm:if name="Name50" func="var" arg="dir" op="equ" val="norm">
            <dgm:choose name="Name51">
              <dgm:if name="Name52" axis="root ch" ptType="all node" func="cnt" op="lte" val="4">
                <dgm:presOf axis="desOrSelf" ptType="node"/>
              </dgm:if>
              <dgm:else name="Name53">
                <dgm:presOf/>
              </dgm:else>
            </dgm:choose>
          </dgm:if>
          <dgm:else name="Name54">
            <dgm:choose name="Name55">
              <dgm:if name="Name56" axis="root ch" ptType="all node" func="cnt" op="equ" val="2">
                <dgm:presOf axis="root ch desOrSelf" ptType="all node node" st="1 1 1" cnt="1 1 0"/>
              </dgm:if>
              <dgm:if name="Name57" axis="root ch" ptType="all node" func="cnt" op="equ" val="3">
                <dgm:presOf axis="root ch desOrSelf" ptType="all node node" st="1 3 1" cnt="1 1 0"/>
              </dgm:if>
              <dgm:if name="Name58" axis="root ch" ptType="all node" func="cnt" op="equ" val="4">
                <dgm:presOf axis="root ch desOrSelf" ptType="all node node" st="1 4 1" cnt="1 1 0"/>
              </dgm:if>
              <dgm:else name="Name59">
                <dgm:presOf/>
              </dgm:else>
            </dgm:choose>
          </dgm:else>
        </dgm:choose>
        <dgm:constrLst/>
        <dgm:ruleLst/>
      </dgm:layoutNode>
      <dgm:layoutNode name="circ2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60">
          <dgm:if name="Name61" func="var" arg="dir" op="equ" val="norm">
            <dgm:presOf axis="desOrSelf" ptType="node"/>
          </dgm:if>
          <dgm:else name="Name62">
            <dgm:choose name="Name63">
              <dgm:if name="Name64" axis="root ch" ptType="all node" func="cnt" op="equ" val="2">
                <dgm:presOf axis="root ch desOrSelf" ptType="all node node" st="1 1 1" cnt="1 1 0"/>
              </dgm:if>
              <dgm:if name="Name65" axis="root ch" ptType="all node" func="cnt" op="equ" val="3">
                <dgm:presOf axis="root ch desOrSelf" ptType="all node node" st="1 3 1" cnt="1 1 0"/>
              </dgm:if>
              <dgm:if name="Name66" axis="root ch" ptType="all node" func="cnt" op="equ" val="4">
                <dgm:presOf axis="root ch desOrSelf" ptType="all node node" st="1 4 1" cnt="1 1 0"/>
              </dgm:if>
              <dgm:if name="Name67" axis="root ch" ptType="all node" func="cnt" op="equ" val="5">
                <dgm:presOf axis="root ch desOrSelf" ptType="all node node" st="1 5 1" cnt="1 1 0"/>
              </dgm:if>
              <dgm:if name="Name68" axis="root ch" ptType="all node" func="cnt" op="equ" val="6">
                <dgm:presOf axis="root ch desOrSelf" ptType="all node node" st="1 6 1" cnt="1 1 0"/>
              </dgm:if>
              <dgm:else name="Name69">
                <dgm:presOf axis="root ch desOrSelf" ptType="all node node" st="1 7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70" axis="ch" ptType="node" st="3" cnt="1">
      <dgm:layoutNode name="circ3" styleLbl="vennNode1">
        <dgm:alg type="sp"/>
        <dgm:shape xmlns:r="http://schemas.openxmlformats.org/officeDocument/2006/relationships" type="ellipse" r:blip="">
          <dgm:adjLst/>
        </dgm:shape>
        <dgm:choose name="Name71">
          <dgm:if name="Name72" func="var" arg="dir" op="equ" val="norm">
            <dgm:choose name="Name73">
              <dgm:if name="Name74" axis="root ch" ptType="all node" func="cnt" op="lte" val="4">
                <dgm:presOf axis="desOrSelf" ptType="node"/>
              </dgm:if>
              <dgm:else name="Name75">
                <dgm:presOf/>
              </dgm:else>
            </dgm:choose>
          </dgm:if>
          <dgm:else name="Name76">
            <dgm:choose name="Name77">
              <dgm:if name="Name78" axis="root ch" ptType="all node" func="cnt" op="equ" val="3">
                <dgm:presOf axis="root ch desOrSelf" ptType="all node node" st="1 2 1" cnt="1 1 0"/>
              </dgm:if>
              <dgm:if name="Name79" axis="root ch" ptType="all node" func="cnt" op="equ" val="4">
                <dgm:presOf axis="root ch desOrSelf" ptType="all node node" st="1 3 1" cnt="1 1 0"/>
              </dgm:if>
              <dgm:else name="Name80">
                <dgm:presOf/>
              </dgm:else>
            </dgm:choose>
          </dgm:else>
        </dgm:choose>
        <dgm:constrLst/>
        <dgm:ruleLst/>
      </dgm:layoutNode>
      <dgm:layoutNode name="circ3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81">
          <dgm:if name="Name82" func="var" arg="dir" op="equ" val="norm">
            <dgm:presOf axis="desOrSelf" ptType="node"/>
          </dgm:if>
          <dgm:else name="Name83">
            <dgm:choose name="Name84">
              <dgm:if name="Name85" axis="root ch" ptType="all node" func="cnt" op="equ" val="3">
                <dgm:presOf axis="root ch desOrSelf" ptType="all node node" st="1 2 1" cnt="1 1 0"/>
              </dgm:if>
              <dgm:if name="Name86" axis="root ch" ptType="all node" func="cnt" op="equ" val="4">
                <dgm:presOf axis="root ch desOrSelf" ptType="all node node" st="1 3 1" cnt="1 1 0"/>
              </dgm:if>
              <dgm:if name="Name87" axis="root ch" ptType="all node" func="cnt" op="equ" val="5">
                <dgm:presOf axis="root ch desOrSelf" ptType="all node node" st="1 4 1" cnt="1 1 0"/>
              </dgm:if>
              <dgm:if name="Name88" axis="root ch" ptType="all node" func="cnt" op="equ" val="6">
                <dgm:presOf axis="root ch desOrSelf" ptType="all node node" st="1 5 1" cnt="1 1 0"/>
              </dgm:if>
              <dgm:else name="Name89">
                <dgm:presOf axis="root ch desOrSelf" ptType="all node node" st="1 6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90" axis="ch" ptType="node" st="4" cnt="1">
      <dgm:layoutNode name="circ4" styleLbl="vennNode1">
        <dgm:alg type="sp"/>
        <dgm:shape xmlns:r="http://schemas.openxmlformats.org/officeDocument/2006/relationships" type="ellipse" r:blip="">
          <dgm:adjLst/>
        </dgm:shape>
        <dgm:choose name="Name91">
          <dgm:if name="Name92" func="var" arg="dir" op="equ" val="norm">
            <dgm:choose name="Name93">
              <dgm:if name="Name94" axis="root ch" ptType="all node" func="cnt" op="lte" val="4">
                <dgm:presOf axis="desOrSelf" ptType="node"/>
              </dgm:if>
              <dgm:else name="Name95">
                <dgm:presOf/>
              </dgm:else>
            </dgm:choose>
          </dgm:if>
          <dgm:else name="Name96">
            <dgm:choose name="Name97">
              <dgm:if name="Name98" axis="root ch" ptType="all node" func="cnt" op="equ" val="4">
                <dgm:presOf axis="root ch desOrSelf" ptType="all node node" st="1 2 1" cnt="1 1 0"/>
              </dgm:if>
              <dgm:else name="Name99">
                <dgm:presOf/>
              </dgm:else>
            </dgm:choose>
          </dgm:else>
        </dgm:choose>
        <dgm:constrLst/>
        <dgm:ruleLst/>
      </dgm:layoutNode>
      <dgm:layoutNode name="circ4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0">
          <dgm:if name="Name101" func="var" arg="dir" op="equ" val="norm">
            <dgm:presOf axis="desOrSelf" ptType="node"/>
          </dgm:if>
          <dgm:else name="Name102">
            <dgm:choose name="Name103">
              <dgm:if name="Name104" axis="root ch" ptType="all node" func="cnt" op="equ" val="4">
                <dgm:presOf axis="root ch desOrSelf" ptType="all node node" st="1 2 1" cnt="1 1 0"/>
              </dgm:if>
              <dgm:if name="Name105" axis="root ch" ptType="all node" func="cnt" op="equ" val="5">
                <dgm:presOf axis="root ch desOrSelf" ptType="all node node" st="1 3 1" cnt="1 1 0"/>
              </dgm:if>
              <dgm:if name="Name106" axis="root ch" ptType="all node" func="cnt" op="equ" val="6">
                <dgm:presOf axis="root ch desOrSelf" ptType="all node node" st="1 4 1" cnt="1 1 0"/>
              </dgm:if>
              <dgm:else name="Name107">
                <dgm:presOf axis="root ch desOrSelf" ptType="all node node" st="1 5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08" axis="ch" ptType="node" st="5" cnt="1">
      <dgm:layoutNode name="circ5" styleLbl="vennNode1">
        <dgm:alg type="sp"/>
        <dgm:shape xmlns:r="http://schemas.openxmlformats.org/officeDocument/2006/relationships" type="ellipse" r:blip="">
          <dgm:adjLst/>
        </dgm:shape>
        <dgm:presOf/>
        <dgm:constrLst/>
        <dgm:ruleLst/>
      </dgm:layoutNode>
      <dgm:layoutNode name="circ5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9">
          <dgm:if name="Name110" func="var" arg="dir" op="equ" val="norm">
            <dgm:presOf axis="desOrSelf" ptType="node"/>
          </dgm:if>
          <dgm:else name="Name111">
            <dgm:choose name="Name112">
              <dgm:if name="Name113" axis="root ch" ptType="all node" func="cnt" op="equ" val="5">
                <dgm:presOf axis="root ch desOrSelf" ptType="all node node" st="1 2 1" cnt="1 1 0"/>
              </dgm:if>
              <dgm:if name="Name114" axis="root ch" ptType="all node" func="cnt" op="equ" val="6">
                <dgm:presOf axis="root ch desOrSelf" ptType="all node node" st="1 3 1" cnt="1 1 0"/>
              </dgm:if>
              <dgm:else name="Name115">
                <dgm:presOf axis="root ch desOrSelf" ptType="all node node" st="1 4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16" axis="ch" ptType="node" st="6" cnt="1">
      <dgm:layoutNode name="circ6" styleLbl="vennNode1">
        <dgm:alg type="sp"/>
        <dgm:shape xmlns:r="http://schemas.openxmlformats.org/officeDocument/2006/relationships" type="ellipse" r:blip="">
          <dgm:adjLst/>
        </dgm:shape>
        <dgm:presOf/>
        <dgm:constrLst/>
        <dgm:ruleLst/>
      </dgm:layoutNode>
      <dgm:layoutNode name="circ6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17">
          <dgm:if name="Name118" func="var" arg="dir" op="equ" val="norm">
            <dgm:presOf axis="desOrSelf" ptType="node"/>
          </dgm:if>
          <dgm:else name="Name119">
            <dgm:choose name="Name120">
              <dgm:if name="Name121" axis="root ch" ptType="all node" func="cnt" op="equ" val="6">
                <dgm:presOf axis="root ch desOrSelf" ptType="all node node" st="1 2 1" cnt="1 1 0"/>
              </dgm:if>
              <dgm:else name="Name122">
                <dgm:presOf axis="root ch desOrSelf" ptType="all node node" st="1 3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23" axis="ch" ptType="node" st="7" cnt="1">
      <dgm:layoutNode name="circ7" styleLbl="vennNode1">
        <dgm:alg type="sp"/>
        <dgm:shape xmlns:r="http://schemas.openxmlformats.org/officeDocument/2006/relationships" type="ellipse" r:blip="">
          <dgm:adjLst/>
        </dgm:shape>
        <dgm:presOf/>
        <dgm:constrLst/>
        <dgm:ruleLst/>
      </dgm:layoutNode>
      <dgm:layoutNode name="circ7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24">
          <dgm:if name="Name125" func="var" arg="dir" op="equ" val="norm">
            <dgm:presOf axis="desOrSelf" ptType="node"/>
          </dgm:if>
          <dgm:else name="Name126">
            <dgm:presOf axis="root ch desOrSelf" ptType="all node node" st="1 2 1" cnt="1 1 0"/>
          </dgm:else>
        </dgm:choose>
        <dgm:constrLst>
          <dgm:constr type="tMarg"/>
          <dgm:constr type="bMarg"/>
          <dgm:constr type="lMarg"/>
          <dgm:constr type="rMarg"/>
          <dgm:constr type="primFontSz" val="65"/>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E14015-20B8-4CFE-B779-67A02D949C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Trame_Cdcf_EE.dotx</Template>
  <TotalTime>113</TotalTime>
  <Pages>4</Pages>
  <Words>554</Words>
  <Characters>3049</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DESIGNATION DE L'AFFAIRE</vt:lpstr>
    </vt:vector>
  </TitlesOfParts>
  <Company>nca</Company>
  <LinksUpToDate>false</LinksUpToDate>
  <CharactersWithSpaces>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DESIGNATION DE L'AFFAIRE</dc:title>
  <dc:subject/>
  <dc:creator>Thomas ROY</dc:creator>
  <cp:keywords/>
  <dc:description/>
  <cp:lastModifiedBy>uSER</cp:lastModifiedBy>
  <cp:revision>8</cp:revision>
  <cp:lastPrinted>2015-11-01T12:32:00Z</cp:lastPrinted>
  <dcterms:created xsi:type="dcterms:W3CDTF">2019-01-12T10:27:00Z</dcterms:created>
  <dcterms:modified xsi:type="dcterms:W3CDTF">2020-04-30T15:48:00Z</dcterms:modified>
</cp:coreProperties>
</file>